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E4873" w14:textId="77777777" w:rsidR="00A358BA" w:rsidRDefault="00A358BA" w:rsidP="000C1C63"/>
    <w:p w14:paraId="30BE1C33" w14:textId="77777777"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14:paraId="084CA1C1" w14:textId="77777777" w:rsidR="00BF2488" w:rsidRPr="00137DCF" w:rsidRDefault="00C95BB2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65325B5E" wp14:editId="57E80E0C">
                <wp:extent cx="5372100" cy="198755"/>
                <wp:effectExtent l="0" t="0" r="0" b="0"/>
                <wp:docPr id="164" name="Canvas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62"/>
                        <wps:cNvSpPr>
                          <a:spLocks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E159291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" fillcolor="#903" stroked="f" strokecolor="blue">
                  <v:path arrowok="t"/>
                </v:rect>
                <w10:anchorlock/>
              </v:group>
            </w:pict>
          </mc:Fallback>
        </mc:AlternateContent>
      </w:r>
    </w:p>
    <w:p w14:paraId="7EE618B0" w14:textId="77777777" w:rsidR="00BF2488" w:rsidRPr="00137DCF" w:rsidRDefault="00BF2488" w:rsidP="00BF2488"/>
    <w:p w14:paraId="5C4E2540" w14:textId="77777777" w:rsidR="00BF2488" w:rsidRPr="00137DCF" w:rsidRDefault="00BF2488" w:rsidP="00BF2488"/>
    <w:p w14:paraId="3CF7F845" w14:textId="77777777" w:rsidR="00BF2488" w:rsidRPr="00137DCF" w:rsidRDefault="00BF2488" w:rsidP="00BF2488"/>
    <w:p w14:paraId="0FFC37C0" w14:textId="77777777" w:rsidR="00BF2488" w:rsidRPr="00137DCF" w:rsidRDefault="00BF2488" w:rsidP="00BF2488"/>
    <w:p w14:paraId="59F37B91" w14:textId="77777777" w:rsidR="00BF2488" w:rsidRPr="00137DCF" w:rsidRDefault="00BF2488" w:rsidP="00BF2488"/>
    <w:p w14:paraId="6CD85A11" w14:textId="77777777" w:rsidR="00BF2488" w:rsidRPr="00137DCF" w:rsidRDefault="00BF2488" w:rsidP="00BF2488"/>
    <w:p w14:paraId="430429B3" w14:textId="77777777" w:rsidR="00BF2488" w:rsidRPr="00137DCF" w:rsidRDefault="00BF2488" w:rsidP="00BF2488"/>
    <w:p w14:paraId="11C084AF" w14:textId="77777777" w:rsidR="00BF2488" w:rsidRPr="00137DCF" w:rsidRDefault="00BF2488" w:rsidP="00BF2488"/>
    <w:p w14:paraId="21AEDA15" w14:textId="77777777" w:rsidR="00BF2488" w:rsidRPr="00137DCF" w:rsidRDefault="00BF2488" w:rsidP="00BF2488"/>
    <w:p w14:paraId="4BF12D6C" w14:textId="77777777" w:rsidR="005A0F5A" w:rsidRDefault="005A0F5A" w:rsidP="00BF2488"/>
    <w:p w14:paraId="7E68613F" w14:textId="77777777" w:rsidR="005A0F5A" w:rsidRDefault="005A0F5A" w:rsidP="00BF2488"/>
    <w:p w14:paraId="0567A600" w14:textId="77777777" w:rsidR="005A0F5A" w:rsidRDefault="005A0F5A" w:rsidP="00BF2488"/>
    <w:p w14:paraId="74580811" w14:textId="77777777" w:rsidR="005A0F5A" w:rsidRDefault="005A0F5A" w:rsidP="00BF2488"/>
    <w:p w14:paraId="703A6B9C" w14:textId="77777777" w:rsidR="005A0F5A" w:rsidRDefault="005A0F5A" w:rsidP="00BF2488"/>
    <w:p w14:paraId="0C3F2E32" w14:textId="77777777" w:rsidR="005A0F5A" w:rsidRPr="00137DCF" w:rsidRDefault="005A0F5A" w:rsidP="00BF2488"/>
    <w:p w14:paraId="6EDBE4A4" w14:textId="5AD5FA92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0A5802">
        <w:rPr>
          <w:rFonts w:hint="eastAsia"/>
        </w:rPr>
        <w:t xml:space="preserve">소프트 </w:t>
      </w:r>
      <w:r w:rsidR="005A1428">
        <w:rPr>
          <w:rFonts w:hint="eastAsia"/>
        </w:rPr>
        <w:t>병</w:t>
      </w:r>
      <w:r w:rsidR="000A5802">
        <w:rPr>
          <w:rFonts w:hint="eastAsia"/>
        </w:rPr>
        <w:t>아리들</w:t>
      </w:r>
      <w:r w:rsidRPr="002C1DC5">
        <w:rPr>
          <w:rFonts w:hint="eastAsia"/>
        </w:rPr>
        <w:t>&gt;</w:t>
      </w:r>
    </w:p>
    <w:p w14:paraId="04DF556D" w14:textId="77777777" w:rsidR="00BF2488" w:rsidRPr="00137DCF" w:rsidRDefault="00BF2488" w:rsidP="00BF2488"/>
    <w:p w14:paraId="06DCF52B" w14:textId="77777777" w:rsidR="00BF2488" w:rsidRPr="00137DCF" w:rsidRDefault="00BF2488" w:rsidP="00BF2488"/>
    <w:p w14:paraId="65B6196F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15FA949D" w14:textId="77777777" w:rsidR="0051769F" w:rsidRDefault="0051769F" w:rsidP="00D668F3"/>
    <w:p w14:paraId="492403FB" w14:textId="77777777" w:rsidR="000F729C" w:rsidRDefault="000F729C" w:rsidP="00D668F3"/>
    <w:p w14:paraId="05B98FD3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3ACF4AC0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1966CA8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D736AF6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FDB3696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7C9DC73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61B1E50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58EDCBA6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74E40E" w14:textId="509900EE" w:rsidR="000F729C" w:rsidRPr="00B12A09" w:rsidRDefault="000A5802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2</w:t>
            </w:r>
            <w:r w:rsidRPr="00B12A09">
              <w:rPr>
                <w:rFonts w:ascii="돋움" w:eastAsia="돋움" w:hAnsi="돋움"/>
                <w:kern w:val="0"/>
              </w:rPr>
              <w:t>022-04-12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5DB158" w14:textId="63F21F30" w:rsidR="000F729C" w:rsidRPr="00B12A09" w:rsidRDefault="000A5802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/>
                <w:kern w:val="0"/>
              </w:rP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696903" w14:textId="5AA353D2" w:rsidR="000F729C" w:rsidRPr="00B12A09" w:rsidRDefault="000A5802" w:rsidP="00B12A09">
            <w:pPr>
              <w:jc w:val="center"/>
              <w:rPr>
                <w:rFonts w:ascii="돋움" w:eastAsia="돋움" w:hAnsi="돋움"/>
                <w:kern w:val="0"/>
              </w:rPr>
            </w:pPr>
            <w:proofErr w:type="spellStart"/>
            <w:r w:rsidRPr="00B12A09">
              <w:rPr>
                <w:rFonts w:ascii="돋움" w:eastAsia="돋움" w:hAnsi="돋움" w:hint="eastAsia"/>
                <w:kern w:val="0"/>
              </w:rPr>
              <w:t>유스케이스</w:t>
            </w:r>
            <w:proofErr w:type="spellEnd"/>
            <w:r w:rsidRPr="00B12A09">
              <w:rPr>
                <w:rFonts w:ascii="돋움" w:eastAsia="돋움" w:hAnsi="돋움" w:hint="eastAsia"/>
                <w:kern w:val="0"/>
              </w:rPr>
              <w:t xml:space="preserve"> 다이어그램 및 기술초안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EE9599" w14:textId="1E69F271" w:rsidR="000F729C" w:rsidRPr="00B12A09" w:rsidRDefault="00AB58B0" w:rsidP="00B12A09">
            <w:pPr>
              <w:jc w:val="center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 w:rsidRPr="00B12A0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팀</w:t>
            </w:r>
          </w:p>
        </w:tc>
      </w:tr>
      <w:tr w:rsidR="000F729C" w:rsidRPr="00BA2195" w14:paraId="344F14E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AA7A91" w14:textId="01218AFA" w:rsidR="000F729C" w:rsidRPr="00B12A09" w:rsidRDefault="00AB58B0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2</w:t>
            </w:r>
            <w:r w:rsidRPr="00B12A09">
              <w:rPr>
                <w:rFonts w:ascii="돋움" w:eastAsia="돋움" w:hAnsi="돋움"/>
                <w:kern w:val="0"/>
              </w:rPr>
              <w:t>022-04-27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2CEFA7" w14:textId="04441956" w:rsidR="000F729C" w:rsidRPr="00B12A09" w:rsidRDefault="00AB58B0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1</w:t>
            </w:r>
            <w:r w:rsidRPr="00B12A09">
              <w:rPr>
                <w:rFonts w:ascii="돋움" w:eastAsia="돋움" w:hAnsi="돋움"/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F2D7D9" w14:textId="3F648198" w:rsidR="000F729C" w:rsidRPr="00B12A09" w:rsidRDefault="00AB58B0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화면 기술 및 설명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4F752C" w14:textId="06393FC5" w:rsidR="000F729C" w:rsidRPr="00B12A09" w:rsidRDefault="00AB58B0" w:rsidP="00B12A09">
            <w:pPr>
              <w:jc w:val="center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 w:rsidRPr="00B12A0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김경은</w:t>
            </w:r>
          </w:p>
        </w:tc>
      </w:tr>
      <w:tr w:rsidR="000F729C" w:rsidRPr="00BA2195" w14:paraId="10F380B9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E23F7B" w14:textId="0DCC8CAC" w:rsidR="000F729C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2</w:t>
            </w:r>
            <w:r w:rsidRPr="00B12A09">
              <w:rPr>
                <w:rFonts w:ascii="돋움" w:eastAsia="돋움" w:hAnsi="돋움"/>
                <w:kern w:val="0"/>
              </w:rPr>
              <w:t>022-04-27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AA2FCA" w14:textId="7B3D5DE6" w:rsidR="000F729C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/>
              </w:rPr>
              <w:t>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F85DFA" w14:textId="7B25816E" w:rsidR="000F729C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비기능적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3AED" w14:textId="170A2D02" w:rsidR="000F729C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최세민</w:t>
            </w:r>
          </w:p>
        </w:tc>
      </w:tr>
      <w:tr w:rsidR="00AB58B0" w:rsidRPr="00BA2195" w14:paraId="3A2A389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9DFEF7" w14:textId="68E34EF9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/>
              </w:rPr>
              <w:t>2022-04-28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4B27B2" w14:textId="4FE80DFF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/>
              </w:rPr>
              <w:t>1.0.</w:t>
            </w:r>
            <w:r w:rsidR="00B12A09">
              <w:rPr>
                <w:rFonts w:ascii="돋움" w:eastAsia="돋움" w:hAnsi="돋움"/>
              </w:rPr>
              <w:t>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3E8299" w14:textId="4C1A2F97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사용자 인터페이스 목록 및 문서작성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25047F" w14:textId="7E0161BC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이정우</w:t>
            </w:r>
          </w:p>
        </w:tc>
      </w:tr>
      <w:tr w:rsidR="00AB58B0" w:rsidRPr="00BA2195" w14:paraId="2F9FF5F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480447" w14:textId="23A097E3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2</w:t>
            </w:r>
            <w:r w:rsidRPr="00B12A09">
              <w:rPr>
                <w:rFonts w:ascii="돋움" w:eastAsia="돋움" w:hAnsi="돋움"/>
                <w:kern w:val="0"/>
              </w:rPr>
              <w:t>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D8D649" w14:textId="52AC00EE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/>
              </w:rPr>
              <w:t>1.0.</w:t>
            </w:r>
            <w:r w:rsidR="00B12A09">
              <w:rPr>
                <w:rFonts w:ascii="돋움" w:eastAsia="돋움" w:hAnsi="돋움"/>
              </w:rPr>
              <w:t>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A174BB" w14:textId="1EB678C4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개요작성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07F071" w14:textId="29D44F4F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proofErr w:type="spellStart"/>
            <w:r w:rsidRPr="00B12A09">
              <w:rPr>
                <w:rFonts w:ascii="돋움" w:eastAsia="돋움" w:hAnsi="돋움" w:hint="eastAsia"/>
              </w:rPr>
              <w:t>백지수</w:t>
            </w:r>
            <w:proofErr w:type="spellEnd"/>
          </w:p>
        </w:tc>
      </w:tr>
      <w:tr w:rsidR="00AB58B0" w:rsidRPr="00BA2195" w14:paraId="76A09EB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BF98C" w14:textId="46F41F21" w:rsidR="00AB58B0" w:rsidRPr="00B12A09" w:rsidRDefault="00B12A09" w:rsidP="00B12A0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</w:t>
            </w:r>
            <w:r>
              <w:rPr>
                <w:rFonts w:ascii="돋움" w:eastAsia="돋움" w:hAnsi="돋움"/>
              </w:rPr>
              <w:t>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912A28" w14:textId="3AE7E272" w:rsidR="00AB58B0" w:rsidRPr="00B12A09" w:rsidRDefault="00B12A09" w:rsidP="00B12A0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  <w:r>
              <w:rPr>
                <w:rFonts w:ascii="돋움" w:eastAsia="돋움" w:hAnsi="돋움"/>
              </w:rPr>
              <w:t>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B0026" w14:textId="550A31EA" w:rsidR="00AB58B0" w:rsidRPr="00B12A09" w:rsidRDefault="00B12A09" w:rsidP="00B12A0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전체적인 문서 점검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116D72" w14:textId="00860425" w:rsidR="00AB58B0" w:rsidRPr="00B12A09" w:rsidRDefault="00B12A09" w:rsidP="00B12A0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윤석현</w:t>
            </w:r>
          </w:p>
        </w:tc>
      </w:tr>
      <w:tr w:rsidR="00BD09AF" w:rsidRPr="00BA2195" w14:paraId="0C0097C3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FC1346" w14:textId="72EF5E6A" w:rsidR="00BD09AF" w:rsidRDefault="00BD09AF" w:rsidP="00B12A09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2</w:t>
            </w:r>
            <w:r>
              <w:rPr>
                <w:rFonts w:ascii="돋움" w:eastAsia="돋움" w:hAnsi="돋움"/>
              </w:rPr>
              <w:t>022-05-25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7C4ED4" w14:textId="70F16A7E" w:rsidR="00BD09AF" w:rsidRDefault="00BD09AF" w:rsidP="00B12A09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1</w:t>
            </w:r>
            <w:r>
              <w:rPr>
                <w:rFonts w:ascii="돋움" w:eastAsia="돋움" w:hAnsi="돋움"/>
              </w:rPr>
              <w:t>.0.6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E8F229" w14:textId="1C34F15C" w:rsidR="00BD09AF" w:rsidRDefault="00BD09AF" w:rsidP="00B12A09">
            <w:pPr>
              <w:jc w:val="center"/>
              <w:rPr>
                <w:rFonts w:ascii="돋움" w:eastAsia="돋움" w:hAnsi="돋움" w:hint="eastAsia"/>
              </w:rPr>
            </w:pPr>
            <w:proofErr w:type="spellStart"/>
            <w:r>
              <w:rPr>
                <w:rFonts w:ascii="돋움" w:eastAsia="돋움" w:hAnsi="돋움" w:hint="eastAsia"/>
              </w:rPr>
              <w:t>유스케이스</w:t>
            </w:r>
            <w:proofErr w:type="spellEnd"/>
            <w:r>
              <w:rPr>
                <w:rFonts w:ascii="돋움" w:eastAsia="돋움" w:hAnsi="돋움" w:hint="eastAsia"/>
              </w:rPr>
              <w:t xml:space="preserve"> 목록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9ECBE2" w14:textId="625057FF" w:rsidR="00BD09AF" w:rsidRDefault="00BD09AF" w:rsidP="00B12A09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김경은</w:t>
            </w:r>
          </w:p>
        </w:tc>
      </w:tr>
    </w:tbl>
    <w:p w14:paraId="0AF6507E" w14:textId="77777777" w:rsidR="00D668F3" w:rsidRDefault="000F729C" w:rsidP="00D668F3">
      <w:r>
        <w:br w:type="page"/>
      </w:r>
    </w:p>
    <w:p w14:paraId="267A9C42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t>- 목 차 -</w:t>
      </w:r>
    </w:p>
    <w:p w14:paraId="48C96971" w14:textId="77777777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71DEE93E" w14:textId="77777777" w:rsidR="000C2157" w:rsidRPr="005019A4" w:rsidRDefault="0010661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FA6DD85" w14:textId="77777777" w:rsidR="000C2157" w:rsidRPr="005019A4" w:rsidRDefault="0010661F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F8D03AC" w14:textId="77777777" w:rsidR="000C2157" w:rsidRPr="005019A4" w:rsidRDefault="0010661F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2FD2947C" w14:textId="77777777" w:rsidR="000C2157" w:rsidRPr="005019A4" w:rsidRDefault="0010661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3C9718F6" w14:textId="77777777" w:rsidR="000C2157" w:rsidRPr="005019A4" w:rsidRDefault="0010661F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0BA56CE3" w14:textId="77777777" w:rsidR="000C2157" w:rsidRPr="005019A4" w:rsidRDefault="0010661F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14:paraId="644EF9EF" w14:textId="77777777" w:rsidR="000C2157" w:rsidRPr="005019A4" w:rsidRDefault="0010661F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14:paraId="44D72BE0" w14:textId="77777777" w:rsidR="000C2157" w:rsidRPr="005019A4" w:rsidRDefault="0010661F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14:paraId="0DBB195A" w14:textId="77777777" w:rsidR="000C2157" w:rsidRPr="005019A4" w:rsidRDefault="0010661F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5DC85787" w14:textId="77777777" w:rsidR="000C2157" w:rsidRPr="005019A4" w:rsidRDefault="0010661F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69D2BAF8" w14:textId="77777777" w:rsidR="000C2157" w:rsidRPr="005019A4" w:rsidRDefault="0010661F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14:paraId="545BAFA2" w14:textId="77777777" w:rsidR="000C2157" w:rsidRPr="005019A4" w:rsidRDefault="0010661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5C6DB723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78179905" w14:textId="77777777" w:rsidR="00121136" w:rsidRDefault="004221DF" w:rsidP="004221DF"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p w14:paraId="50B9CC0C" w14:textId="2E7A383D" w:rsidR="00FF46A0" w:rsidRDefault="00FF46A0" w:rsidP="00FF46A0"/>
    <w:p w14:paraId="21CC376E" w14:textId="40098469" w:rsidR="00CA2721" w:rsidRDefault="00CA2721" w:rsidP="00FF46A0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서비스이다</w:t>
      </w:r>
      <w:r>
        <w:rPr>
          <w:rFonts w:hint="eastAsia"/>
        </w:rPr>
        <w:t>.</w:t>
      </w:r>
    </w:p>
    <w:p w14:paraId="482973CE" w14:textId="794C807F" w:rsidR="00CA2721" w:rsidRDefault="00CA2721" w:rsidP="00FF46A0"/>
    <w:p w14:paraId="5FF7E39F" w14:textId="24D1BE57" w:rsidR="00B67E19" w:rsidRDefault="00B67E19" w:rsidP="00FF46A0">
      <w:r>
        <w:rPr>
          <w:rFonts w:hint="eastAsia"/>
        </w:rPr>
        <w:t>보유한</w:t>
      </w:r>
      <w:r>
        <w:rPr>
          <w:rFonts w:hint="eastAsia"/>
        </w:rP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늘어가다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t xml:space="preserve">,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관리가</w:t>
      </w:r>
      <w: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어려워진다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종류와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디자인은</w:t>
      </w:r>
      <w:r>
        <w:rPr>
          <w:rFonts w:hint="eastAsia"/>
        </w:rPr>
        <w:t xml:space="preserve"> </w:t>
      </w:r>
      <w:r w:rsidR="00C02993">
        <w:rPr>
          <w:rFonts w:hint="eastAsia"/>
        </w:rPr>
        <w:t>종류가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수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없이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많은데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보유했는지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기억하기가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 w:rsidR="00C02993">
        <w:rPr>
          <w:rFonts w:hint="eastAsia"/>
        </w:rPr>
        <w:t>.</w:t>
      </w:r>
      <w:r w:rsidR="00C02993">
        <w:t xml:space="preserve"> </w:t>
      </w:r>
      <w:r w:rsidR="00C02993">
        <w:rPr>
          <w:rFonts w:hint="eastAsia"/>
        </w:rPr>
        <w:t>그렇다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보니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자주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입지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않는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옷장에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있는지도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기억이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나지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않아서</w:t>
      </w:r>
      <w:r w:rsidR="00C02993">
        <w:t xml:space="preserve"> </w:t>
      </w:r>
      <w:r w:rsidR="00C02993">
        <w:rPr>
          <w:rFonts w:hint="eastAsia"/>
        </w:rPr>
        <w:t>그대로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방치되거나</w:t>
      </w:r>
      <w:r w:rsidR="00C0299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옷들을</w:t>
      </w:r>
      <w:r>
        <w:rPr>
          <w:rFonts w:hint="eastAsia"/>
        </w:rPr>
        <w:t xml:space="preserve"> </w:t>
      </w:r>
      <w:r w:rsidR="00C02993">
        <w:rPr>
          <w:rFonts w:hint="eastAsia"/>
        </w:rPr>
        <w:t>다시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구매하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불상사가</w:t>
      </w:r>
      <w:r>
        <w:rPr>
          <w:rFonts w:hint="eastAsia"/>
        </w:rPr>
        <w:t xml:space="preserve"> </w:t>
      </w:r>
      <w:r>
        <w:rPr>
          <w:rFonts w:hint="eastAsia"/>
        </w:rPr>
        <w:t>생기기도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C02993">
        <w:t xml:space="preserve"> </w:t>
      </w:r>
      <w:r w:rsidR="00C02993">
        <w:rPr>
          <w:rFonts w:hint="eastAsia"/>
        </w:rPr>
        <w:t>본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프로젝트의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목적은</w:t>
      </w:r>
      <w:r w:rsidR="00C02993">
        <w:t xml:space="preserve"> </w:t>
      </w:r>
      <w:r w:rsidR="00C02993">
        <w:rPr>
          <w:rFonts w:hint="eastAsia"/>
        </w:rPr>
        <w:t>웹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환경에서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사용자가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옷을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직접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등록하고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관리하는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것이다</w:t>
      </w:r>
      <w:r w:rsidR="00C02993">
        <w:rPr>
          <w:rFonts w:hint="eastAsia"/>
        </w:rPr>
        <w:t>.</w:t>
      </w:r>
    </w:p>
    <w:p w14:paraId="1D7FCF5F" w14:textId="4B433917" w:rsidR="00C02993" w:rsidRDefault="00C02993" w:rsidP="00FF46A0"/>
    <w:p w14:paraId="6CF20F6E" w14:textId="4FC3D945" w:rsidR="00C02993" w:rsidRPr="00FF46A0" w:rsidRDefault="00FD484D" w:rsidP="00FF46A0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사진과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태그별로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날씨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코디</w:t>
      </w:r>
      <w:r>
        <w:rPr>
          <w:rFonts w:hint="eastAsia"/>
        </w:rPr>
        <w:t xml:space="preserve"> </w:t>
      </w:r>
      <w:r>
        <w:rPr>
          <w:rFonts w:hint="eastAsia"/>
        </w:rPr>
        <w:t>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옷장에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옷들을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조합해서</w:t>
      </w:r>
      <w:r>
        <w:rPr>
          <w:rFonts w:hint="eastAsia"/>
        </w:rPr>
        <w:t xml:space="preserve"> </w:t>
      </w:r>
      <w:r>
        <w:rPr>
          <w:rFonts w:hint="eastAsia"/>
        </w:rPr>
        <w:t>코디를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E5573C2" w14:textId="6AEC7902" w:rsidR="00AC6F6C" w:rsidRDefault="00AC6F6C" w:rsidP="004221DF">
      <w:bookmarkStart w:id="5" w:name="_Toc287096150"/>
      <w:r>
        <w:br w:type="page"/>
      </w:r>
      <w:r w:rsidR="00B67E19">
        <w:t xml:space="preserve"> </w:t>
      </w:r>
    </w:p>
    <w:p w14:paraId="2F46C35A" w14:textId="77777777" w:rsidR="001630AB" w:rsidRDefault="00AC6F6C" w:rsidP="004221DF"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 w14:paraId="48C1207F" w14:textId="77777777" w:rsidR="0017696D" w:rsidRPr="0017696D" w:rsidRDefault="0017696D" w:rsidP="0017696D">
      <w:pPr>
        <w:pStyle w:val="2"/>
      </w:pPr>
      <w:bookmarkStart w:id="7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7"/>
    </w:p>
    <w:p w14:paraId="0BAA3858" w14:textId="77777777"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4"/>
        <w:gridCol w:w="5883"/>
        <w:gridCol w:w="9"/>
      </w:tblGrid>
      <w:tr w:rsidR="00EF53CF" w:rsidRPr="00BA2195" w14:paraId="1FAEA807" w14:textId="77777777" w:rsidTr="002E0364">
        <w:tc>
          <w:tcPr>
            <w:tcW w:w="2424" w:type="dxa"/>
            <w:shd w:val="clear" w:color="auto" w:fill="CCCCCC"/>
          </w:tcPr>
          <w:p w14:paraId="1C403F1E" w14:textId="77777777" w:rsidR="00EF53CF" w:rsidRPr="00EF53CF" w:rsidRDefault="00EF53CF" w:rsidP="005A4497">
            <w:pPr>
              <w:pStyle w:val="af"/>
            </w:pPr>
            <w:proofErr w:type="spellStart"/>
            <w:r w:rsidRPr="00EF53CF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5892" w:type="dxa"/>
            <w:gridSpan w:val="2"/>
            <w:shd w:val="clear" w:color="auto" w:fill="CCCCCC"/>
          </w:tcPr>
          <w:p w14:paraId="67C22FBF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F53CF" w:rsidRPr="00BA2195" w14:paraId="07025338" w14:textId="77777777" w:rsidTr="002E0364">
        <w:trPr>
          <w:gridAfter w:val="1"/>
          <w:wAfter w:w="9" w:type="dxa"/>
        </w:trPr>
        <w:tc>
          <w:tcPr>
            <w:tcW w:w="2424" w:type="dxa"/>
          </w:tcPr>
          <w:p w14:paraId="67983DF2" w14:textId="1122E70B" w:rsidR="00EF53CF" w:rsidRPr="00EF53CF" w:rsidRDefault="00ED0B23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웹관리자</w:t>
            </w:r>
          </w:p>
        </w:tc>
        <w:tc>
          <w:tcPr>
            <w:tcW w:w="5883" w:type="dxa"/>
          </w:tcPr>
          <w:p w14:paraId="568D54FD" w14:textId="460F4830" w:rsidR="00EF53CF" w:rsidRPr="00EF53CF" w:rsidRDefault="00ED0B23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옷</w:t>
            </w:r>
            <w:r w:rsidR="00586EE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관리 웹서비스의 전반적인 관리를 담당하는 관리자</w:t>
            </w:r>
          </w:p>
        </w:tc>
      </w:tr>
      <w:tr w:rsidR="00EF53CF" w:rsidRPr="00BA2195" w14:paraId="5D229186" w14:textId="77777777" w:rsidTr="002E0364">
        <w:trPr>
          <w:gridAfter w:val="1"/>
          <w:wAfter w:w="9" w:type="dxa"/>
        </w:trPr>
        <w:tc>
          <w:tcPr>
            <w:tcW w:w="2424" w:type="dxa"/>
          </w:tcPr>
          <w:p w14:paraId="7F3F2EA2" w14:textId="2AA1A9BB" w:rsidR="00EF53CF" w:rsidRPr="00EF53CF" w:rsidRDefault="00ED0B23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날씨</w:t>
            </w:r>
            <w:r w:rsidR="00F15F18">
              <w:rPr>
                <w:rFonts w:ascii="돋움" w:eastAsia="돋움" w:hAnsi="돋움" w:hint="eastAsia"/>
              </w:rPr>
              <w:t xml:space="preserve"> </w:t>
            </w:r>
            <w:r w:rsidR="00F15F18">
              <w:rPr>
                <w:rFonts w:ascii="돋움" w:eastAsia="돋움" w:hAnsi="돋움"/>
              </w:rPr>
              <w:t>DB</w:t>
            </w:r>
          </w:p>
        </w:tc>
        <w:tc>
          <w:tcPr>
            <w:tcW w:w="5883" w:type="dxa"/>
          </w:tcPr>
          <w:p w14:paraId="35ECEBE5" w14:textId="01E36694" w:rsidR="00EF53CF" w:rsidRPr="00EF53CF" w:rsidRDefault="00ED0B23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기상청에서 날씨정보를 가져와 제공하는 </w:t>
            </w:r>
            <w:r w:rsidR="00F15F18">
              <w:rPr>
                <w:rFonts w:ascii="돋움" w:eastAsia="돋움" w:hAnsi="돋움"/>
              </w:rPr>
              <w:t>DB</w:t>
            </w:r>
            <w:r>
              <w:rPr>
                <w:rFonts w:ascii="돋움" w:eastAsia="돋움" w:hAnsi="돋움"/>
              </w:rPr>
              <w:t>I</w:t>
            </w:r>
          </w:p>
        </w:tc>
      </w:tr>
      <w:tr w:rsidR="00EF53CF" w:rsidRPr="00BA2195" w14:paraId="12178209" w14:textId="77777777" w:rsidTr="002E0364">
        <w:trPr>
          <w:gridAfter w:val="1"/>
          <w:wAfter w:w="9" w:type="dxa"/>
        </w:trPr>
        <w:tc>
          <w:tcPr>
            <w:tcW w:w="2424" w:type="dxa"/>
          </w:tcPr>
          <w:p w14:paraId="123599A6" w14:textId="2BE411AC" w:rsidR="00EF53CF" w:rsidRPr="00EF53CF" w:rsidRDefault="00094CEF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</w:t>
            </w:r>
          </w:p>
        </w:tc>
        <w:tc>
          <w:tcPr>
            <w:tcW w:w="5883" w:type="dxa"/>
          </w:tcPr>
          <w:p w14:paraId="2D543239" w14:textId="4AAAEB9D" w:rsidR="00EF53CF" w:rsidRPr="00EF53CF" w:rsidRDefault="00094CEF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옷 관리 웹서비스를 이용하는 사용자</w:t>
            </w:r>
          </w:p>
        </w:tc>
      </w:tr>
    </w:tbl>
    <w:p w14:paraId="380919EF" w14:textId="77777777" w:rsidR="00EF53CF" w:rsidRDefault="00EF53CF" w:rsidP="00EF53CF"/>
    <w:p w14:paraId="5034AC68" w14:textId="77777777" w:rsidR="0052318A" w:rsidRDefault="00E917F3" w:rsidP="0017696D">
      <w:pPr>
        <w:pStyle w:val="2"/>
      </w:pPr>
      <w:bookmarkStart w:id="8" w:name="_Toc287096152"/>
      <w:bookmarkStart w:id="9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8"/>
      <w:bookmarkEnd w:id="9"/>
    </w:p>
    <w:p w14:paraId="0FC6EFAB" w14:textId="77777777" w:rsidR="005127C2" w:rsidRDefault="005127C2" w:rsidP="005127C2"/>
    <w:p w14:paraId="23C60C4C" w14:textId="77777777" w:rsidR="00BE571A" w:rsidRDefault="00416A4D" w:rsidP="004221DF"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 w14:paraId="4C97EAFC" w14:textId="1E28B5F0" w:rsidR="000C2157" w:rsidRPr="005A219F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31695462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6088"/>
        <w:gridCol w:w="897"/>
        <w:gridCol w:w="9"/>
      </w:tblGrid>
      <w:tr w:rsidR="000C2157" w:rsidRPr="00D54A11" w14:paraId="0E3FBDD5" w14:textId="77777777" w:rsidTr="00586EE5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30D6F863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88" w:type="dxa"/>
            <w:shd w:val="clear" w:color="auto" w:fill="CCCCCC"/>
            <w:vAlign w:val="center"/>
          </w:tcPr>
          <w:p w14:paraId="4203BE10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906" w:type="dxa"/>
            <w:gridSpan w:val="2"/>
            <w:shd w:val="clear" w:color="auto" w:fill="CCCCCC"/>
            <w:vAlign w:val="center"/>
          </w:tcPr>
          <w:p w14:paraId="249F4C52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14:paraId="6E1652E0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2C728B43" w14:textId="5DE9926E" w:rsidR="000C2157" w:rsidRPr="00D54A11" w:rsidRDefault="00C95BB2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</w:t>
            </w:r>
          </w:p>
        </w:tc>
        <w:tc>
          <w:tcPr>
            <w:tcW w:w="6088" w:type="dxa"/>
          </w:tcPr>
          <w:p w14:paraId="41555E75" w14:textId="2B38C49B" w:rsidR="000C215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아이디와 패스워드를 입력 받아 로그인한다.</w:t>
            </w:r>
          </w:p>
        </w:tc>
        <w:tc>
          <w:tcPr>
            <w:tcW w:w="897" w:type="dxa"/>
          </w:tcPr>
          <w:p w14:paraId="03159589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AA3335" w:rsidRPr="00D54A11" w14:paraId="098EE47D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4287FA79" w14:textId="205E419E" w:rsidR="00AA3335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로그아웃</w:t>
            </w:r>
          </w:p>
        </w:tc>
        <w:tc>
          <w:tcPr>
            <w:tcW w:w="6088" w:type="dxa"/>
          </w:tcPr>
          <w:p w14:paraId="75A0D882" w14:textId="3414CDC6" w:rsidR="00AA3335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이미 로그인 된 회원을 로그아웃 한다.</w:t>
            </w:r>
          </w:p>
        </w:tc>
        <w:tc>
          <w:tcPr>
            <w:tcW w:w="897" w:type="dxa"/>
          </w:tcPr>
          <w:p w14:paraId="369EEA4A" w14:textId="77777777" w:rsidR="00AA3335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06BC7" w:rsidRPr="00D54A11" w14:paraId="42D0259A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30E0068E" w14:textId="18977A48" w:rsidR="00006BC7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회원가입</w:t>
            </w:r>
          </w:p>
        </w:tc>
        <w:tc>
          <w:tcPr>
            <w:tcW w:w="6088" w:type="dxa"/>
          </w:tcPr>
          <w:p w14:paraId="1D684AA2" w14:textId="1D26F3E8" w:rsidR="00006BC7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아이디와 패스워드를 입력</w:t>
            </w:r>
            <w:r w:rsidR="00AA333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받아 회원가입을 한다.</w:t>
            </w:r>
          </w:p>
        </w:tc>
        <w:tc>
          <w:tcPr>
            <w:tcW w:w="897" w:type="dxa"/>
          </w:tcPr>
          <w:p w14:paraId="4503EE0C" w14:textId="77777777" w:rsidR="00006BC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06BC7" w:rsidRPr="00D54A11" w14:paraId="6F2B31BF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6130C405" w14:textId="002BCA38" w:rsidR="00006BC7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회원탈퇴</w:t>
            </w:r>
          </w:p>
        </w:tc>
        <w:tc>
          <w:tcPr>
            <w:tcW w:w="6088" w:type="dxa"/>
          </w:tcPr>
          <w:p w14:paraId="26DCED34" w14:textId="7837A2BE" w:rsidR="00006BC7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기존에 있던 회원정보를 삭제하고 탈퇴한다.</w:t>
            </w:r>
          </w:p>
        </w:tc>
        <w:tc>
          <w:tcPr>
            <w:tcW w:w="897" w:type="dxa"/>
          </w:tcPr>
          <w:p w14:paraId="0484A143" w14:textId="77777777" w:rsidR="00006BC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10FACA98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69765EB9" w14:textId="2098DF46" w:rsidR="000C2157" w:rsidRPr="00D54A11" w:rsidRDefault="00C95BB2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옷 </w:t>
            </w:r>
            <w:r w:rsidR="00AA3335">
              <w:rPr>
                <w:rFonts w:ascii="돋움" w:eastAsia="돋움" w:hAnsi="돋움" w:hint="eastAsia"/>
              </w:rPr>
              <w:t>등록</w:t>
            </w:r>
          </w:p>
        </w:tc>
        <w:tc>
          <w:tcPr>
            <w:tcW w:w="6088" w:type="dxa"/>
          </w:tcPr>
          <w:p w14:paraId="7D1CE001" w14:textId="366C7718" w:rsidR="000C215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옷에 대한 정보를 입력</w:t>
            </w:r>
            <w:r w:rsidR="00AA333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받아서 업로드한다.</w:t>
            </w:r>
          </w:p>
        </w:tc>
        <w:tc>
          <w:tcPr>
            <w:tcW w:w="897" w:type="dxa"/>
          </w:tcPr>
          <w:p w14:paraId="57CA8FC8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7C9EE7DB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003AE205" w14:textId="0E0161A3" w:rsidR="000C2157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내 옷장 조회</w:t>
            </w:r>
          </w:p>
        </w:tc>
        <w:tc>
          <w:tcPr>
            <w:tcW w:w="6088" w:type="dxa"/>
          </w:tcPr>
          <w:p w14:paraId="6DFD8127" w14:textId="1B44B8A6" w:rsidR="000C215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사용자의 업로드</w:t>
            </w:r>
            <w:r w:rsidR="00AA333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된 옷들을 한꺼번에 보여준다.</w:t>
            </w:r>
          </w:p>
        </w:tc>
        <w:tc>
          <w:tcPr>
            <w:tcW w:w="897" w:type="dxa"/>
          </w:tcPr>
          <w:p w14:paraId="31509CDF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862F8C" w:rsidRPr="00D54A11" w14:paraId="407E0653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5BC85AB4" w14:textId="10ECAAEF" w:rsidR="00862F8C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내 </w:t>
            </w:r>
            <w:r w:rsidR="00862F8C">
              <w:rPr>
                <w:rFonts w:ascii="돋움" w:eastAsia="돋움" w:hAnsi="돋움" w:hint="eastAsia"/>
              </w:rPr>
              <w:t>옷</w:t>
            </w:r>
            <w:r>
              <w:rPr>
                <w:rFonts w:ascii="돋움" w:eastAsia="돋움" w:hAnsi="돋움" w:hint="eastAsia"/>
              </w:rPr>
              <w:t>장</w:t>
            </w:r>
            <w:r w:rsidR="00862F8C">
              <w:rPr>
                <w:rFonts w:ascii="돋움" w:eastAsia="돋움" w:hAnsi="돋움" w:hint="eastAsia"/>
              </w:rPr>
              <w:t xml:space="preserve"> 정보 수정</w:t>
            </w:r>
          </w:p>
        </w:tc>
        <w:tc>
          <w:tcPr>
            <w:tcW w:w="6088" w:type="dxa"/>
          </w:tcPr>
          <w:p w14:paraId="304C85D5" w14:textId="273B6051" w:rsidR="00862F8C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업로드한 사진과 카테고리정보를 수정한다.</w:t>
            </w:r>
          </w:p>
        </w:tc>
        <w:tc>
          <w:tcPr>
            <w:tcW w:w="897" w:type="dxa"/>
          </w:tcPr>
          <w:p w14:paraId="02B6F913" w14:textId="77777777" w:rsidR="00862F8C" w:rsidRPr="00D54A11" w:rsidRDefault="00862F8C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0A69660D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7731BC62" w14:textId="47D8598B" w:rsidR="000C2157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내 </w:t>
            </w:r>
            <w:r w:rsidR="00C95BB2">
              <w:rPr>
                <w:rFonts w:ascii="돋움" w:eastAsia="돋움" w:hAnsi="돋움" w:hint="eastAsia"/>
              </w:rPr>
              <w:t>옷</w:t>
            </w:r>
            <w:r>
              <w:rPr>
                <w:rFonts w:ascii="돋움" w:eastAsia="돋움" w:hAnsi="돋움" w:hint="eastAsia"/>
              </w:rPr>
              <w:t>장</w:t>
            </w:r>
            <w:r w:rsidR="00C95BB2">
              <w:rPr>
                <w:rFonts w:ascii="돋움" w:eastAsia="돋움" w:hAnsi="돋움" w:hint="eastAsia"/>
              </w:rPr>
              <w:t xml:space="preserve"> 삭제</w:t>
            </w:r>
          </w:p>
        </w:tc>
        <w:tc>
          <w:tcPr>
            <w:tcW w:w="6088" w:type="dxa"/>
          </w:tcPr>
          <w:p w14:paraId="4A14F74F" w14:textId="2CC25FE7" w:rsidR="000C2157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기존에 업로드</w:t>
            </w:r>
            <w:r w:rsidR="00336001">
              <w:rPr>
                <w:rFonts w:ascii="돋움" w:eastAsia="돋움" w:hAnsi="돋움" w:hint="eastAsia"/>
              </w:rPr>
              <w:t xml:space="preserve"> </w:t>
            </w:r>
            <w:r w:rsidR="009A3656">
              <w:rPr>
                <w:rFonts w:ascii="돋움" w:eastAsia="돋움" w:hAnsi="돋움" w:hint="eastAsia"/>
              </w:rPr>
              <w:t>됐던</w:t>
            </w:r>
            <w:r>
              <w:rPr>
                <w:rFonts w:ascii="돋움" w:eastAsia="돋움" w:hAnsi="돋움" w:hint="eastAsia"/>
              </w:rPr>
              <w:t xml:space="preserve"> 옷을 삭제한다.</w:t>
            </w:r>
          </w:p>
        </w:tc>
        <w:tc>
          <w:tcPr>
            <w:tcW w:w="897" w:type="dxa"/>
          </w:tcPr>
          <w:p w14:paraId="21606758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5E063900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087CB45A" w14:textId="11FD0AA4" w:rsidR="000C2157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날씨에 맞는 </w:t>
            </w:r>
            <w:r w:rsidR="00C95BB2">
              <w:rPr>
                <w:rFonts w:ascii="돋움" w:eastAsia="돋움" w:hAnsi="돋움" w:hint="eastAsia"/>
              </w:rPr>
              <w:t>옷 추천</w:t>
            </w:r>
          </w:p>
        </w:tc>
        <w:tc>
          <w:tcPr>
            <w:tcW w:w="6088" w:type="dxa"/>
          </w:tcPr>
          <w:p w14:paraId="331F99F1" w14:textId="62437BCC" w:rsidR="000C2157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날씨정보에 따른 옷 추천 팁을 제공한다.</w:t>
            </w:r>
          </w:p>
        </w:tc>
        <w:tc>
          <w:tcPr>
            <w:tcW w:w="897" w:type="dxa"/>
          </w:tcPr>
          <w:p w14:paraId="5E6183B2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E4A9C" w:rsidRPr="00D54A11" w14:paraId="7ACC8C39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3DFA9CD5" w14:textId="45AC199D" w:rsidR="000E4A9C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계절/분류 검색</w:t>
            </w:r>
          </w:p>
        </w:tc>
        <w:tc>
          <w:tcPr>
            <w:tcW w:w="6088" w:type="dxa"/>
          </w:tcPr>
          <w:p w14:paraId="525F6082" w14:textId="0D2F87A5" w:rsidR="000E4A9C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카테고리별로 검색한다.</w:t>
            </w:r>
          </w:p>
        </w:tc>
        <w:tc>
          <w:tcPr>
            <w:tcW w:w="897" w:type="dxa"/>
          </w:tcPr>
          <w:p w14:paraId="30063FDB" w14:textId="77777777" w:rsidR="000E4A9C" w:rsidRPr="00D54A11" w:rsidRDefault="000E4A9C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5876D1" w:rsidRPr="00D54A11" w14:paraId="5499BC48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6EAF0B25" w14:textId="09E16207" w:rsidR="005876D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태그 검색</w:t>
            </w:r>
          </w:p>
        </w:tc>
        <w:tc>
          <w:tcPr>
            <w:tcW w:w="6088" w:type="dxa"/>
          </w:tcPr>
          <w:p w14:paraId="4C4B72AB" w14:textId="6DAA2D0A" w:rsidR="005876D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태그 필터를 적용해 옷을 검색한다.</w:t>
            </w:r>
          </w:p>
        </w:tc>
        <w:tc>
          <w:tcPr>
            <w:tcW w:w="897" w:type="dxa"/>
          </w:tcPr>
          <w:p w14:paraId="057AD714" w14:textId="77777777" w:rsidR="005876D1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62660C6F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2FC5A013" w14:textId="446B65B5" w:rsidR="00C95BB2" w:rsidRPr="00D54A11" w:rsidRDefault="00C95BB2" w:rsidP="00C95BB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날씨 </w:t>
            </w:r>
            <w:r w:rsidR="005876D1">
              <w:rPr>
                <w:rFonts w:ascii="돋움" w:eastAsia="돋움" w:hAnsi="돋움" w:hint="eastAsia"/>
              </w:rPr>
              <w:t>정보 제공</w:t>
            </w:r>
          </w:p>
        </w:tc>
        <w:tc>
          <w:tcPr>
            <w:tcW w:w="6088" w:type="dxa"/>
          </w:tcPr>
          <w:p w14:paraId="4B9AC208" w14:textId="4851575A" w:rsidR="000C2157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날씨 </w:t>
            </w:r>
            <w:r>
              <w:rPr>
                <w:rFonts w:ascii="돋움" w:eastAsia="돋움" w:hAnsi="돋움"/>
              </w:rPr>
              <w:t>API</w:t>
            </w:r>
            <w:r>
              <w:rPr>
                <w:rFonts w:ascii="돋움" w:eastAsia="돋움" w:hAnsi="돋움" w:hint="eastAsia"/>
              </w:rPr>
              <w:t>를 가져와서 오늘의 날씨를 제공한다.</w:t>
            </w:r>
          </w:p>
        </w:tc>
        <w:tc>
          <w:tcPr>
            <w:tcW w:w="897" w:type="dxa"/>
          </w:tcPr>
          <w:p w14:paraId="0B12918A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E4A9C" w:rsidRPr="00D54A11" w14:paraId="2BC2C6AE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11A90A99" w14:textId="4EAF186E" w:rsidR="000E4A9C" w:rsidRDefault="005876D1" w:rsidP="00C95BB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코디 생성</w:t>
            </w:r>
          </w:p>
        </w:tc>
        <w:tc>
          <w:tcPr>
            <w:tcW w:w="6088" w:type="dxa"/>
          </w:tcPr>
          <w:p w14:paraId="1D083AD1" w14:textId="765F6370" w:rsidR="000E4A9C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</w:t>
            </w:r>
            <w:r w:rsidR="00AA333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된 옷들의 목록을 가져와 선택적으로 코디를 생성한다.</w:t>
            </w:r>
          </w:p>
        </w:tc>
        <w:tc>
          <w:tcPr>
            <w:tcW w:w="897" w:type="dxa"/>
          </w:tcPr>
          <w:p w14:paraId="5FC53658" w14:textId="77777777" w:rsidR="000E4A9C" w:rsidRPr="00D54A11" w:rsidRDefault="000E4A9C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E4A9C" w:rsidRPr="00D54A11" w14:paraId="771953CC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30B7CFE4" w14:textId="06A48E3F" w:rsidR="000E4A9C" w:rsidRDefault="005876D1" w:rsidP="000E4A9C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코디 조회</w:t>
            </w:r>
          </w:p>
        </w:tc>
        <w:tc>
          <w:tcPr>
            <w:tcW w:w="6088" w:type="dxa"/>
          </w:tcPr>
          <w:p w14:paraId="16AF2982" w14:textId="6B152340" w:rsidR="000E4A9C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 된 옷들의 목록을 가져와 코디를 조회한다.</w:t>
            </w:r>
          </w:p>
        </w:tc>
        <w:tc>
          <w:tcPr>
            <w:tcW w:w="897" w:type="dxa"/>
          </w:tcPr>
          <w:p w14:paraId="58D8253C" w14:textId="77777777" w:rsidR="000E4A9C" w:rsidRPr="00D54A11" w:rsidRDefault="000E4A9C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5876D1" w:rsidRPr="00D54A11" w14:paraId="540061E1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41AB4505" w14:textId="09C9B316" w:rsidR="005876D1" w:rsidRDefault="005876D1" w:rsidP="000E4A9C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코디 수정</w:t>
            </w:r>
          </w:p>
        </w:tc>
        <w:tc>
          <w:tcPr>
            <w:tcW w:w="6088" w:type="dxa"/>
          </w:tcPr>
          <w:p w14:paraId="6283B37F" w14:textId="02073F54" w:rsidR="005876D1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 된 옷들의 목록을 가져와 선택적으로 코디를 수정한다.</w:t>
            </w:r>
          </w:p>
        </w:tc>
        <w:tc>
          <w:tcPr>
            <w:tcW w:w="897" w:type="dxa"/>
          </w:tcPr>
          <w:p w14:paraId="7189F171" w14:textId="77777777" w:rsidR="005876D1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5876D1" w:rsidRPr="00D54A11" w14:paraId="4CD14911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532C60C1" w14:textId="5692DC92" w:rsidR="005876D1" w:rsidRDefault="005876D1" w:rsidP="000E4A9C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코디 삭제</w:t>
            </w:r>
          </w:p>
        </w:tc>
        <w:tc>
          <w:tcPr>
            <w:tcW w:w="6088" w:type="dxa"/>
          </w:tcPr>
          <w:p w14:paraId="6888AD11" w14:textId="3C34722A" w:rsidR="005876D1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 된 옷들의 목록을 가져와 코디를 삭제한다.</w:t>
            </w:r>
          </w:p>
        </w:tc>
        <w:tc>
          <w:tcPr>
            <w:tcW w:w="897" w:type="dxa"/>
          </w:tcPr>
          <w:p w14:paraId="5E646706" w14:textId="77777777" w:rsidR="005876D1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7FF7EC17" w14:textId="77777777" w:rsidR="000C2157" w:rsidRDefault="000C2157" w:rsidP="00440DE6"/>
    <w:p w14:paraId="5E011C6E" w14:textId="05F01BF5" w:rsidR="000C2157" w:rsidRDefault="000C2157" w:rsidP="00440DE6"/>
    <w:p w14:paraId="676D3163" w14:textId="70669D1A" w:rsidR="00D939E6" w:rsidRDefault="00D939E6" w:rsidP="00440DE6"/>
    <w:p w14:paraId="2BA5DD44" w14:textId="3ECC4FB1" w:rsidR="00D939E6" w:rsidRDefault="00D939E6" w:rsidP="00440DE6"/>
    <w:p w14:paraId="3F1A10E4" w14:textId="77777777" w:rsidR="00D939E6" w:rsidRPr="00440DE6" w:rsidRDefault="00D939E6" w:rsidP="00440DE6"/>
    <w:p w14:paraId="14A17EF6" w14:textId="46384021" w:rsidR="005A4497" w:rsidRDefault="000C2157" w:rsidP="00357453">
      <w:pPr>
        <w:pStyle w:val="2"/>
      </w:pPr>
      <w:bookmarkStart w:id="13" w:name="_Toc447209008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</w:t>
      </w:r>
      <w:bookmarkEnd w:id="12"/>
      <w:bookmarkEnd w:id="13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2"/>
        <w:gridCol w:w="4354"/>
        <w:gridCol w:w="1075"/>
        <w:gridCol w:w="9"/>
      </w:tblGrid>
      <w:tr w:rsidR="003A2AF1" w:rsidRPr="00D54A11" w14:paraId="0927DDCC" w14:textId="77777777" w:rsidTr="00CC3BA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12905965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712" w:type="dxa"/>
            <w:shd w:val="clear" w:color="auto" w:fill="CCCCCC"/>
            <w:vAlign w:val="center"/>
          </w:tcPr>
          <w:p w14:paraId="46C229BE" w14:textId="77777777" w:rsidR="003A2AF1" w:rsidRPr="00D54A11" w:rsidRDefault="003A2AF1" w:rsidP="005A4497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354" w:type="dxa"/>
            <w:shd w:val="clear" w:color="auto" w:fill="CCCCCC"/>
            <w:vAlign w:val="center"/>
          </w:tcPr>
          <w:p w14:paraId="21C844C1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1084" w:type="dxa"/>
            <w:gridSpan w:val="2"/>
            <w:shd w:val="clear" w:color="auto" w:fill="CCCCCC"/>
            <w:vAlign w:val="center"/>
          </w:tcPr>
          <w:p w14:paraId="1B0254B7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14:paraId="4378B796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3A2AF1" w:rsidRPr="00D54A11" w14:paraId="53CE57DE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4180C88A" w14:textId="09985302" w:rsidR="003A2AF1" w:rsidRPr="00D54A11" w:rsidRDefault="00F04BBA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UC001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049A1FDE" w14:textId="7B5BF4B0" w:rsidR="003A2AF1" w:rsidRPr="00D54A11" w:rsidRDefault="0080234D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회원가입을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27C530F0" w14:textId="7D560B06" w:rsidR="003A2AF1" w:rsidRPr="00CA484D" w:rsidRDefault="00EA049D" w:rsidP="00342162">
            <w:r>
              <w:rPr>
                <w:rFonts w:hint="eastAsia"/>
              </w:rPr>
              <w:t>사용자에게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패스워드를</w:t>
            </w:r>
            <w:r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입력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받아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회원가입을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한다</w:t>
            </w:r>
            <w:r w:rsidR="006319B7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52F31DE2" w14:textId="0C82690E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 w:rsidR="003A2AF1" w:rsidRPr="00D54A11" w14:paraId="4A09097D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2E0DC7A6" w14:textId="0F4D9168" w:rsidR="003A2AF1" w:rsidRPr="00D54A11" w:rsidRDefault="00F04BBA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C002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61B109A3" w14:textId="09955302" w:rsidR="003A2AF1" w:rsidRPr="00D54A11" w:rsidRDefault="0080234D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5FCBA65A" w14:textId="3D54B082" w:rsidR="003A2AF1" w:rsidRPr="00BA2195" w:rsidRDefault="00D00B45" w:rsidP="00342162"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22B9B95E" w14:textId="6FB4F75C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 w:rsidR="003A2AF1" w:rsidRPr="00D54A11" w14:paraId="35591491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57BDDF0B" w14:textId="659698EA" w:rsidR="003A2AF1" w:rsidRPr="00D54A11" w:rsidRDefault="00CC3BA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C003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2A2292A6" w14:textId="5074F748" w:rsidR="003A2AF1" w:rsidRPr="00D54A11" w:rsidRDefault="0080234D" w:rsidP="0080234D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로그아웃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0B60A221" w14:textId="67059658" w:rsidR="003A2AF1" w:rsidRPr="00BA2195" w:rsidRDefault="0073415C" w:rsidP="00342162"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로그인하거나</w:t>
            </w:r>
            <w:r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사용을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종료하기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위해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로그아웃을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한다</w:t>
            </w:r>
            <w:r w:rsidR="000507D3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15388BD5" w14:textId="6C265C01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</w:t>
            </w:r>
          </w:p>
        </w:tc>
      </w:tr>
      <w:tr w:rsidR="003A2AF1" w:rsidRPr="00D54A11" w14:paraId="071B045B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3576BC45" w14:textId="3E302599" w:rsidR="003A2AF1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C004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27216262" w14:textId="14B4115A" w:rsidR="003A2AF1" w:rsidRPr="00D54A11" w:rsidRDefault="0080234D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회원탈퇴를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46C80FBC" w14:textId="6ADDA5C3" w:rsidR="003A2AF1" w:rsidRPr="00BA2195" w:rsidRDefault="00600001" w:rsidP="00342162">
            <w:r>
              <w:rPr>
                <w:rFonts w:hint="eastAsia"/>
              </w:rPr>
              <w:t>계정을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041079BD" w14:textId="3ECEE215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</w:tc>
      </w:tr>
      <w:tr w:rsidR="003A2AF1" w:rsidRPr="00D54A11" w14:paraId="1FB04DE7" w14:textId="77777777" w:rsidTr="00093D9B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DEEAF6" w:themeFill="accent5" w:themeFillTint="33"/>
          </w:tcPr>
          <w:p w14:paraId="3282CF7B" w14:textId="3FB904EF" w:rsidR="003A2AF1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C005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5F5E72E7" w14:textId="35BC73A4" w:rsidR="003A2AF1" w:rsidRPr="00D54A11" w:rsidRDefault="00A61FB6" w:rsidP="00400EA8">
            <w:pPr>
              <w:ind w:left="100" w:hangingChars="50" w:hanging="100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옷을</w:t>
            </w:r>
            <w:r w:rsidR="0073415C">
              <w:rPr>
                <w:rFonts w:ascii="돋움" w:eastAsia="돋움" w:hAnsi="돋움" w:hint="eastAsia"/>
              </w:rPr>
              <w:t xml:space="preserve"> 나의 옷장</w:t>
            </w:r>
            <w:r w:rsidR="00400EA8">
              <w:rPr>
                <w:rFonts w:ascii="돋움" w:eastAsia="돋움" w:hAnsi="돋움" w:hint="eastAsia"/>
              </w:rPr>
              <w:t>에</w:t>
            </w:r>
            <w:r w:rsidR="0073415C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등록한다.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456B0439" w14:textId="71EFD872" w:rsidR="003A2AF1" w:rsidRPr="00BA2195" w:rsidRDefault="00BC09B5" w:rsidP="0073415C">
            <w:pPr>
              <w:ind w:left="200" w:hangingChars="100" w:hanging="200"/>
            </w:pPr>
            <w:r>
              <w:rPr>
                <w:rFonts w:hint="eastAsia"/>
              </w:rPr>
              <w:t>옷의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</w:t>
            </w:r>
            <w:r w:rsidR="00B50720">
              <w:rPr>
                <w:rFonts w:hint="eastAsia"/>
              </w:rPr>
              <w:t>,</w:t>
            </w:r>
            <w:r w:rsidR="00B50720">
              <w:t xml:space="preserve"> </w:t>
            </w:r>
            <w:r w:rsidR="00093D9B">
              <w:rPr>
                <w:rFonts w:hint="eastAsia"/>
              </w:rPr>
              <w:t>계절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정보</w:t>
            </w:r>
            <w:r w:rsidR="00093D9B">
              <w:rPr>
                <w:rFonts w:hint="eastAsia"/>
              </w:rPr>
              <w:t>,</w:t>
            </w:r>
            <w:r w:rsidR="00093D9B">
              <w:t xml:space="preserve"> </w:t>
            </w:r>
            <w:r w:rsidR="0073415C">
              <w:rPr>
                <w:rFonts w:hint="eastAsia"/>
              </w:rPr>
              <w:t>카테고리</w:t>
            </w:r>
            <w:r w:rsidR="00D444C3">
              <w:rPr>
                <w:rFonts w:hint="eastAsia"/>
              </w:rPr>
              <w:t>,</w:t>
            </w:r>
            <w:r w:rsidR="00D444C3">
              <w:t xml:space="preserve"> </w:t>
            </w:r>
            <w:r w:rsidR="00D444C3">
              <w:rPr>
                <w:rFonts w:hint="eastAsia"/>
              </w:rPr>
              <w:t>태그</w:t>
            </w:r>
            <w:r w:rsidR="00D444C3">
              <w:rPr>
                <w:rFonts w:hint="eastAsia"/>
              </w:rPr>
              <w:t>(</w:t>
            </w:r>
            <w:r w:rsidR="0073415C">
              <w:rPr>
                <w:rFonts w:hint="eastAsia"/>
              </w:rPr>
              <w:t>색</w:t>
            </w:r>
            <w:r w:rsidR="00D444C3">
              <w:rPr>
                <w:rFonts w:hint="eastAsia"/>
              </w:rPr>
              <w:t>상</w:t>
            </w:r>
            <w:r w:rsidR="00D444C3">
              <w:rPr>
                <w:rFonts w:hint="eastAsia"/>
              </w:rPr>
              <w:t>,</w:t>
            </w:r>
            <w:r w:rsidR="0073415C">
              <w:rPr>
                <w:rFonts w:hint="eastAsia"/>
              </w:rPr>
              <w:t>소재</w:t>
            </w:r>
            <w:r w:rsidR="0073415C">
              <w:t>)</w:t>
            </w:r>
            <w:r w:rsidR="0073415C">
              <w:rPr>
                <w:rFonts w:hint="eastAsia"/>
              </w:rPr>
              <w:t>를</w:t>
            </w:r>
            <w:r w:rsidR="001251D5">
              <w:rPr>
                <w:rFonts w:hint="eastAsia"/>
              </w:rPr>
              <w:t xml:space="preserve"> </w:t>
            </w:r>
            <w:r w:rsidR="000A73B0">
              <w:rPr>
                <w:rFonts w:hint="eastAsia"/>
              </w:rPr>
              <w:t>입력</w:t>
            </w:r>
            <w:r w:rsidR="00C6676B">
              <w:rPr>
                <w:rFonts w:hint="eastAsia"/>
              </w:rPr>
              <w:t xml:space="preserve"> </w:t>
            </w:r>
            <w:r w:rsidR="005A0DDB">
              <w:rPr>
                <w:rFonts w:hint="eastAsia"/>
              </w:rPr>
              <w:t>받아</w:t>
            </w:r>
            <w:r w:rsidR="005A0DDB">
              <w:rPr>
                <w:rFonts w:hint="eastAsia"/>
              </w:rPr>
              <w:t xml:space="preserve"> </w:t>
            </w:r>
            <w:r w:rsidR="00C6676B">
              <w:rPr>
                <w:rFonts w:hint="eastAsia"/>
              </w:rPr>
              <w:t>옷을</w:t>
            </w:r>
            <w:r w:rsidR="00C6676B">
              <w:rPr>
                <w:rFonts w:hint="eastAsia"/>
              </w:rPr>
              <w:t xml:space="preserve"> </w:t>
            </w:r>
            <w:r w:rsidR="00C6676B">
              <w:rPr>
                <w:rFonts w:hint="eastAsia"/>
              </w:rPr>
              <w:t>등록한다</w:t>
            </w:r>
            <w:r w:rsidR="00C6676B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358DE5A9" w14:textId="0CC9F201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</w:t>
            </w:r>
          </w:p>
        </w:tc>
      </w:tr>
      <w:tr w:rsidR="00F8242D" w:rsidRPr="00D54A11" w14:paraId="418A18F0" w14:textId="77777777" w:rsidTr="00093D9B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DEEAF6" w:themeFill="accent5" w:themeFillTint="33"/>
          </w:tcPr>
          <w:p w14:paraId="2380A7F5" w14:textId="512892DA" w:rsidR="00F8242D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C006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19B81927" w14:textId="7AE5D166" w:rsidR="00F8242D" w:rsidRPr="00D54A11" w:rsidRDefault="0073415C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옷장</w:t>
            </w:r>
            <w:r w:rsidR="00093D9B">
              <w:rPr>
                <w:rFonts w:ascii="돋움" w:eastAsia="돋움" w:hAnsi="돋움" w:hint="eastAsia"/>
              </w:rPr>
              <w:t xml:space="preserve"> 목록을 조</w:t>
            </w:r>
            <w:r w:rsidR="006D0783">
              <w:rPr>
                <w:rFonts w:ascii="돋움" w:eastAsia="돋움" w:hAnsi="돋움" w:hint="eastAsia"/>
              </w:rPr>
              <w:t>회한다.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46A9BB05" w14:textId="71296B10" w:rsidR="00F8242D" w:rsidRPr="00BA2195" w:rsidRDefault="00C6676B" w:rsidP="00342162"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옷의</w:t>
            </w:r>
            <w:r w:rsidR="00A90BD4"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목록을</w:t>
            </w:r>
            <w:r w:rsidR="00A90BD4"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조회한다</w:t>
            </w:r>
            <w:r w:rsidR="00A90BD4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78787E16" w14:textId="3A55C4BD" w:rsidR="00F8242D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</w:t>
            </w:r>
          </w:p>
        </w:tc>
      </w:tr>
      <w:tr w:rsidR="0080234D" w:rsidRPr="00D54A11" w14:paraId="5E853E70" w14:textId="77777777" w:rsidTr="00093D9B">
        <w:trPr>
          <w:gridAfter w:val="1"/>
          <w:wAfter w:w="9" w:type="dxa"/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454F8D44" w14:textId="57F432B0" w:rsidR="0080234D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C007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17EB46EB" w14:textId="0AE75D4D" w:rsidR="0080234D" w:rsidRPr="00D54A11" w:rsidRDefault="00862F8C" w:rsidP="00B3748C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옷 정보를 수정한다.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380C5759" w14:textId="0EBFDF8D" w:rsidR="0080234D" w:rsidRPr="00BA2195" w:rsidRDefault="003704FE" w:rsidP="00342162"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옷의</w:t>
            </w:r>
            <w:r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사진</w:t>
            </w:r>
            <w:r w:rsidR="00093D9B">
              <w:rPr>
                <w:rFonts w:hint="eastAsia"/>
              </w:rPr>
              <w:t>,</w:t>
            </w:r>
            <w:r w:rsidR="00093D9B">
              <w:t xml:space="preserve"> </w:t>
            </w:r>
            <w:r w:rsidR="00093D9B">
              <w:rPr>
                <w:rFonts w:hint="eastAsia"/>
              </w:rPr>
              <w:t>카테고리</w:t>
            </w:r>
            <w:r w:rsidR="00093D9B">
              <w:rPr>
                <w:rFonts w:hint="eastAsia"/>
              </w:rPr>
              <w:t xml:space="preserve">, </w:t>
            </w:r>
            <w:r w:rsidR="00093D9B">
              <w:rPr>
                <w:rFonts w:hint="eastAsia"/>
              </w:rPr>
              <w:t>태그</w:t>
            </w:r>
            <w:r w:rsidR="00093D9B">
              <w:t>(</w:t>
            </w:r>
            <w:r w:rsidR="00093D9B">
              <w:rPr>
                <w:rFonts w:hint="eastAsia"/>
              </w:rPr>
              <w:t>계절</w:t>
            </w:r>
            <w:r w:rsidR="00093D9B">
              <w:rPr>
                <w:rFonts w:hint="eastAsia"/>
              </w:rPr>
              <w:t>,</w:t>
            </w:r>
            <w:r w:rsidR="00093D9B">
              <w:rPr>
                <w:rFonts w:hint="eastAsia"/>
              </w:rPr>
              <w:t>색상</w:t>
            </w:r>
            <w:r w:rsidR="00093D9B">
              <w:rPr>
                <w:rFonts w:hint="eastAsia"/>
              </w:rPr>
              <w:t>,</w:t>
            </w:r>
            <w:r w:rsidR="00093D9B">
              <w:rPr>
                <w:rFonts w:hint="eastAsia"/>
              </w:rPr>
              <w:t>소재</w:t>
            </w:r>
            <w:r w:rsidR="00093D9B">
              <w:t>)</w:t>
            </w:r>
            <w:r w:rsidR="00093D9B">
              <w:rPr>
                <w:rFonts w:hint="eastAsia"/>
              </w:rPr>
              <w:t>를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입력</w:t>
            </w:r>
            <w:r w:rsidR="001251D5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받아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정보를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업데이트한다</w:t>
            </w:r>
            <w:r w:rsidR="00093D9B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4C7FD117" w14:textId="07695F3B" w:rsidR="0080234D" w:rsidRPr="00093D9B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3</w:t>
            </w:r>
          </w:p>
        </w:tc>
      </w:tr>
      <w:tr w:rsidR="003A2AF1" w:rsidRPr="00D54A11" w14:paraId="5A9008B0" w14:textId="77777777" w:rsidTr="00093D9B">
        <w:trPr>
          <w:gridAfter w:val="1"/>
          <w:wAfter w:w="9" w:type="dxa"/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49A951A9" w14:textId="7437506A" w:rsidR="003A2AF1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C008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7FAEA9D1" w14:textId="6D79A9D7" w:rsidR="003A2AF1" w:rsidRPr="00D54A11" w:rsidRDefault="00093D9B" w:rsidP="007001DB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나의 옷장에 </w:t>
            </w:r>
            <w:r w:rsidR="0094475C">
              <w:rPr>
                <w:rFonts w:ascii="돋움" w:eastAsia="돋움" w:hAnsi="돋움" w:hint="eastAsia"/>
              </w:rPr>
              <w:t>있는 옷을 삭제한다.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6AB5A691" w14:textId="1254E2D6" w:rsidR="003A2AF1" w:rsidRPr="00BA2195" w:rsidRDefault="00F22536" w:rsidP="00342162">
            <w:r>
              <w:rPr>
                <w:rFonts w:hint="eastAsia"/>
              </w:rPr>
              <w:t>등록되어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55C3FB64" w14:textId="64FDDA18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3</w:t>
            </w:r>
          </w:p>
        </w:tc>
      </w:tr>
      <w:tr w:rsidR="00016012" w14:paraId="0648D36E" w14:textId="77777777" w:rsidTr="00093D9B">
        <w:trPr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79E8D183" w14:textId="01A7B95A" w:rsidR="00016012" w:rsidRDefault="00016012" w:rsidP="00016012">
            <w:pPr>
              <w:jc w:val="center"/>
            </w:pPr>
            <w:r w:rsidRPr="00647176">
              <w:rPr>
                <w:rFonts w:ascii="돋움" w:eastAsia="돋움" w:hAnsi="돋움" w:hint="eastAsia"/>
              </w:rPr>
              <w:t>U</w:t>
            </w:r>
            <w:r w:rsidRPr="00647176">
              <w:rPr>
                <w:rFonts w:ascii="돋움" w:eastAsia="돋움" w:hAnsi="돋움"/>
              </w:rPr>
              <w:t>C00</w:t>
            </w:r>
            <w:r>
              <w:rPr>
                <w:rFonts w:ascii="돋움" w:eastAsia="돋움" w:hAnsi="돋움"/>
              </w:rPr>
              <w:t>9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394298C8" w14:textId="558AB23F" w:rsidR="00016012" w:rsidRDefault="00016012" w:rsidP="00016012">
            <w:pPr>
              <w:jc w:val="left"/>
            </w:pPr>
            <w:r>
              <w:rPr>
                <w:rFonts w:hint="eastAsia"/>
              </w:rPr>
              <w:t>옷을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계절</w:t>
            </w:r>
            <w:r w:rsidR="00D444C3">
              <w:rPr>
                <w:rFonts w:hint="eastAsia"/>
              </w:rPr>
              <w:t>,</w:t>
            </w:r>
            <w:r w:rsidR="00D444C3">
              <w:t xml:space="preserve"> </w:t>
            </w:r>
            <w:r w:rsidR="00D444C3">
              <w:rPr>
                <w:rFonts w:hint="eastAsia"/>
              </w:rPr>
              <w:t>카테고리</w:t>
            </w:r>
            <w:r w:rsidR="00E95D70">
              <w:rPr>
                <w:rFonts w:hint="eastAsia"/>
              </w:rPr>
              <w:t>,</w:t>
            </w:r>
            <w:r w:rsidR="00E95D70">
              <w:rPr>
                <w:rFonts w:hint="eastAsia"/>
              </w:rPr>
              <w:t>태그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별로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조회한다</w:t>
            </w:r>
            <w:r w:rsidR="00D444C3">
              <w:rPr>
                <w:rFonts w:hint="eastAsia"/>
              </w:rPr>
              <w:t>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3F82AA21" w14:textId="16E98D05" w:rsidR="00016012" w:rsidRPr="00C454BD" w:rsidRDefault="00DE2734" w:rsidP="00016012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 w:rsidR="00C454BD"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계절</w:t>
            </w:r>
            <w:r w:rsidR="00D444C3">
              <w:rPr>
                <w:rFonts w:hint="eastAsia"/>
              </w:rPr>
              <w:t>과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카테고리</w:t>
            </w:r>
            <w:r w:rsidR="00E95D70">
              <w:rPr>
                <w:rFonts w:hint="eastAsia"/>
              </w:rPr>
              <w:t>,</w:t>
            </w:r>
            <w:r w:rsidR="00E95D70">
              <w:rPr>
                <w:rFonts w:hint="eastAsia"/>
              </w:rPr>
              <w:t>태그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 w:rsidR="006B15EF">
              <w:rPr>
                <w:rFonts w:hint="eastAsia"/>
              </w:rPr>
              <w:t>옷</w:t>
            </w:r>
            <w:r w:rsidR="00F34238">
              <w:rPr>
                <w:rFonts w:hint="eastAsia"/>
              </w:rPr>
              <w:t>의</w:t>
            </w:r>
            <w:r w:rsidR="00F34238">
              <w:rPr>
                <w:rFonts w:hint="eastAsia"/>
              </w:rPr>
              <w:t xml:space="preserve"> </w:t>
            </w:r>
            <w:r w:rsidR="00F34238">
              <w:rPr>
                <w:rFonts w:hint="eastAsia"/>
              </w:rPr>
              <w:t>목록을</w:t>
            </w:r>
            <w:r w:rsidR="00F34238">
              <w:rPr>
                <w:rFonts w:hint="eastAsia"/>
              </w:rPr>
              <w:t xml:space="preserve"> </w:t>
            </w:r>
            <w:r w:rsidR="00F34238">
              <w:rPr>
                <w:rFonts w:hint="eastAsia"/>
              </w:rPr>
              <w:t>조회한다</w:t>
            </w:r>
            <w:r w:rsidR="00F34238">
              <w:rPr>
                <w:rFonts w:hint="eastAsia"/>
              </w:rPr>
              <w:t>.</w:t>
            </w:r>
          </w:p>
        </w:tc>
        <w:tc>
          <w:tcPr>
            <w:tcW w:w="1084" w:type="dxa"/>
            <w:gridSpan w:val="2"/>
            <w:shd w:val="clear" w:color="auto" w:fill="DEEAF6" w:themeFill="accent5" w:themeFillTint="33"/>
          </w:tcPr>
          <w:p w14:paraId="04642D62" w14:textId="79A4B231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16012" w14:paraId="5AE96B08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4B204F00" w14:textId="0B759CA8" w:rsidR="00016012" w:rsidRDefault="00016012" w:rsidP="00016012">
            <w:pPr>
              <w:jc w:val="center"/>
            </w:pPr>
            <w:r w:rsidRPr="00706439">
              <w:rPr>
                <w:rFonts w:ascii="돋움" w:eastAsia="돋움" w:hAnsi="돋움" w:hint="eastAsia"/>
              </w:rPr>
              <w:t>U</w:t>
            </w:r>
            <w:r w:rsidRPr="00706439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</w:t>
            </w:r>
            <w:r w:rsidR="00E95D70">
              <w:rPr>
                <w:rFonts w:ascii="돋움" w:eastAsia="돋움" w:hAnsi="돋움"/>
              </w:rPr>
              <w:t>0</w:t>
            </w:r>
          </w:p>
        </w:tc>
        <w:tc>
          <w:tcPr>
            <w:tcW w:w="1712" w:type="dxa"/>
          </w:tcPr>
          <w:p w14:paraId="0091E036" w14:textId="3784B8B9" w:rsidR="00016012" w:rsidRDefault="00016012" w:rsidP="00016012">
            <w:pPr>
              <w:jc w:val="left"/>
            </w:pPr>
            <w:r>
              <w:rPr>
                <w:rFonts w:hint="eastAsia"/>
              </w:rPr>
              <w:t>날씨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79BAF3A3" w14:textId="414C6C7E" w:rsidR="00016012" w:rsidRDefault="004D58AD" w:rsidP="00016012"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화면에서</w:t>
            </w:r>
            <w:r w:rsidR="00CA6E26">
              <w:rPr>
                <w:rFonts w:hint="eastAsia"/>
              </w:rPr>
              <w:t xml:space="preserve"> </w:t>
            </w:r>
            <w:r w:rsidR="00CA6E26">
              <w:rPr>
                <w:rFonts w:hint="eastAsia"/>
              </w:rPr>
              <w:t>날씨</w:t>
            </w:r>
            <w:r w:rsidR="00CA6E26">
              <w:rPr>
                <w:rFonts w:hint="eastAsia"/>
              </w:rPr>
              <w:t xml:space="preserve"> </w:t>
            </w:r>
            <w:r w:rsidR="00CA6E26"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 w:rsidR="00E76ED8"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78D29DE3" w14:textId="25AD4D9A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6945D94A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7A6DC946" w14:textId="4CF6FC4C" w:rsidR="00016012" w:rsidRDefault="00016012" w:rsidP="00016012">
            <w:pPr>
              <w:jc w:val="center"/>
            </w:pPr>
            <w:r w:rsidRPr="00706439">
              <w:rPr>
                <w:rFonts w:ascii="돋움" w:eastAsia="돋움" w:hAnsi="돋움" w:hint="eastAsia"/>
              </w:rPr>
              <w:t>U</w:t>
            </w:r>
            <w:r w:rsidRPr="00706439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</w:t>
            </w:r>
            <w:r w:rsidR="00E95D70">
              <w:rPr>
                <w:rFonts w:ascii="돋움" w:eastAsia="돋움" w:hAnsi="돋움"/>
              </w:rPr>
              <w:t>1</w:t>
            </w:r>
          </w:p>
        </w:tc>
        <w:tc>
          <w:tcPr>
            <w:tcW w:w="1712" w:type="dxa"/>
          </w:tcPr>
          <w:p w14:paraId="60CF7358" w14:textId="40266323" w:rsidR="00016012" w:rsidRDefault="00016012" w:rsidP="00016012">
            <w:pPr>
              <w:jc w:val="left"/>
            </w:pPr>
            <w:r>
              <w:rPr>
                <w:rFonts w:hint="eastAsia"/>
              </w:rPr>
              <w:t>날씨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추천해준다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1188ECFC" w14:textId="42B877BF" w:rsidR="00016012" w:rsidRDefault="004D58AD" w:rsidP="00016012">
            <w:r>
              <w:rPr>
                <w:rFonts w:hint="eastAsia"/>
              </w:rPr>
              <w:t>온도에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4CF8363E" w14:textId="2EDEBE24" w:rsidR="00016012" w:rsidRDefault="001A77B7" w:rsidP="00016012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016012" w14:paraId="3CD60D55" w14:textId="77777777" w:rsidTr="001A77B7">
        <w:trPr>
          <w:gridAfter w:val="1"/>
          <w:wAfter w:w="9" w:type="dxa"/>
          <w:trHeight w:val="557"/>
        </w:trPr>
        <w:tc>
          <w:tcPr>
            <w:tcW w:w="1335" w:type="dxa"/>
          </w:tcPr>
          <w:p w14:paraId="40D50890" w14:textId="56878BB9" w:rsidR="00016012" w:rsidRDefault="00016012" w:rsidP="00016012">
            <w:pPr>
              <w:jc w:val="center"/>
            </w:pPr>
            <w:r w:rsidRPr="00706439">
              <w:rPr>
                <w:rFonts w:ascii="돋움" w:eastAsia="돋움" w:hAnsi="돋움" w:hint="eastAsia"/>
              </w:rPr>
              <w:t>U</w:t>
            </w:r>
            <w:r w:rsidRPr="00706439">
              <w:rPr>
                <w:rFonts w:ascii="돋움" w:eastAsia="돋움" w:hAnsi="돋움"/>
              </w:rPr>
              <w:t>C00</w:t>
            </w:r>
            <w:r>
              <w:rPr>
                <w:rFonts w:ascii="돋움" w:eastAsia="돋움" w:hAnsi="돋움"/>
              </w:rPr>
              <w:t>1</w:t>
            </w:r>
            <w:r w:rsidR="00E95D70">
              <w:rPr>
                <w:rFonts w:ascii="돋움" w:eastAsia="돋움" w:hAnsi="돋움"/>
              </w:rPr>
              <w:t>2</w:t>
            </w:r>
          </w:p>
        </w:tc>
        <w:tc>
          <w:tcPr>
            <w:tcW w:w="1712" w:type="dxa"/>
          </w:tcPr>
          <w:p w14:paraId="47B6601E" w14:textId="2122EDF8" w:rsidR="00016012" w:rsidRDefault="004D58AD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3A9236A4" w14:textId="3B7E4CD2" w:rsidR="00016012" w:rsidRDefault="00461541" w:rsidP="00016012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</w:t>
            </w:r>
            <w:r w:rsidR="0037118A">
              <w:rPr>
                <w:rFonts w:hint="eastAsia"/>
              </w:rPr>
              <w:t>한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후</w:t>
            </w:r>
            <w:r w:rsidR="0037118A">
              <w:rPr>
                <w:rFonts w:hint="eastAsia"/>
              </w:rPr>
              <w:t>,</w:t>
            </w:r>
            <w:r w:rsidR="0037118A"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착용한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자신의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사진을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업로드하여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231C486F" w14:textId="77777777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  <w:p w14:paraId="1646FFF5" w14:textId="7BC21CA3" w:rsidR="001A77B7" w:rsidRDefault="001A77B7" w:rsidP="00016012">
            <w:pPr>
              <w:jc w:val="center"/>
            </w:pPr>
          </w:p>
        </w:tc>
      </w:tr>
      <w:tr w:rsidR="00016012" w14:paraId="6A728352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65454D87" w14:textId="37F94D64" w:rsidR="00016012" w:rsidRDefault="00016012" w:rsidP="00016012">
            <w:pPr>
              <w:jc w:val="center"/>
            </w:pPr>
            <w:r w:rsidRPr="00A654D4">
              <w:rPr>
                <w:rFonts w:ascii="돋움" w:eastAsia="돋움" w:hAnsi="돋움" w:hint="eastAsia"/>
              </w:rPr>
              <w:t>U</w:t>
            </w:r>
            <w:r w:rsidRPr="00A654D4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</w:t>
            </w:r>
            <w:r w:rsidR="00E95D70">
              <w:rPr>
                <w:rFonts w:ascii="돋움" w:eastAsia="돋움" w:hAnsi="돋움"/>
              </w:rPr>
              <w:t>3</w:t>
            </w:r>
          </w:p>
        </w:tc>
        <w:tc>
          <w:tcPr>
            <w:tcW w:w="1712" w:type="dxa"/>
          </w:tcPr>
          <w:p w14:paraId="2EBC2663" w14:textId="4191A971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조회한다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03195E7D" w14:textId="238D6F7D" w:rsidR="00016012" w:rsidRDefault="00ED631F" w:rsidP="00016012"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7F4A8F90" w14:textId="38B9A6E9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16012" w14:paraId="4123FDBB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4624C2DF" w14:textId="08BB7F9C" w:rsidR="00016012" w:rsidRDefault="00016012" w:rsidP="00016012">
            <w:pPr>
              <w:jc w:val="center"/>
            </w:pPr>
            <w:r w:rsidRPr="00A654D4">
              <w:rPr>
                <w:rFonts w:ascii="돋움" w:eastAsia="돋움" w:hAnsi="돋움" w:hint="eastAsia"/>
              </w:rPr>
              <w:t>U</w:t>
            </w:r>
            <w:r w:rsidRPr="00A654D4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</w:t>
            </w:r>
            <w:r w:rsidR="00E95D70">
              <w:rPr>
                <w:rFonts w:ascii="돋움" w:eastAsia="돋움" w:hAnsi="돋움"/>
              </w:rPr>
              <w:t>4</w:t>
            </w:r>
          </w:p>
        </w:tc>
        <w:tc>
          <w:tcPr>
            <w:tcW w:w="1712" w:type="dxa"/>
          </w:tcPr>
          <w:p w14:paraId="0B54B5F0" w14:textId="628413B2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수정한다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4BD47242" w14:textId="075890D5" w:rsidR="00016012" w:rsidRDefault="00ED631F" w:rsidP="00016012"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30301F0D" w14:textId="454513FB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7BF9F50C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1CC9B7C4" w14:textId="598D1095" w:rsidR="00016012" w:rsidRDefault="00016012" w:rsidP="00016012">
            <w:pPr>
              <w:jc w:val="center"/>
            </w:pPr>
            <w:r w:rsidRPr="00A654D4">
              <w:rPr>
                <w:rFonts w:ascii="돋움" w:eastAsia="돋움" w:hAnsi="돋움" w:hint="eastAsia"/>
              </w:rPr>
              <w:t>U</w:t>
            </w:r>
            <w:r w:rsidRPr="00A654D4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</w:t>
            </w:r>
            <w:r w:rsidR="00E95D70">
              <w:rPr>
                <w:rFonts w:ascii="돋움" w:eastAsia="돋움" w:hAnsi="돋움"/>
              </w:rPr>
              <w:t>5</w:t>
            </w:r>
          </w:p>
        </w:tc>
        <w:tc>
          <w:tcPr>
            <w:tcW w:w="1712" w:type="dxa"/>
          </w:tcPr>
          <w:p w14:paraId="019BA2F6" w14:textId="2EE6EB5D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삭제한다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4AC77927" w14:textId="639F3201" w:rsidR="00016012" w:rsidRDefault="00ED631F" w:rsidP="00016012"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617FB970" w14:textId="061C6E23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1782E4F3" w14:textId="7FDBE26A" w:rsidR="00BC1A2F" w:rsidRDefault="00BC1A2F" w:rsidP="00BE571A"/>
    <w:p w14:paraId="09CCB446" w14:textId="707AC16C" w:rsidR="00CB1850" w:rsidRDefault="00357453" w:rsidP="001723F7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bookmarkStart w:id="16" w:name="_Toc287096158"/>
      <w:bookmarkEnd w:id="14"/>
      <w:bookmarkEnd w:id="15"/>
    </w:p>
    <w:p w14:paraId="29C8A284" w14:textId="46E2AE7B" w:rsidR="00BC75CE" w:rsidRDefault="00BC1A2F" w:rsidP="00BC1A2F">
      <w:pPr>
        <w:tabs>
          <w:tab w:val="left" w:pos="1590"/>
        </w:tabs>
      </w:pPr>
      <w:r>
        <w:rPr>
          <w:rFonts w:hint="eastAsia"/>
          <w:noProof/>
        </w:rPr>
        <w:drawing>
          <wp:inline distT="0" distB="0" distL="0" distR="0" wp14:anchorId="06B58592" wp14:editId="01F9E188">
            <wp:extent cx="5400675" cy="38195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820C" w14:textId="53B1BA86" w:rsidR="00D939E6" w:rsidRDefault="00D939E6" w:rsidP="00BC1A2F">
      <w:pPr>
        <w:tabs>
          <w:tab w:val="left" w:pos="1590"/>
        </w:tabs>
      </w:pPr>
    </w:p>
    <w:p w14:paraId="644D7AD3" w14:textId="070FD6CB" w:rsidR="00D939E6" w:rsidRDefault="00D939E6" w:rsidP="00BC1A2F">
      <w:pPr>
        <w:tabs>
          <w:tab w:val="left" w:pos="1590"/>
        </w:tabs>
      </w:pPr>
    </w:p>
    <w:p w14:paraId="05AFCE3D" w14:textId="45CD6D29" w:rsidR="00D939E6" w:rsidRDefault="00D939E6" w:rsidP="00BC1A2F">
      <w:pPr>
        <w:tabs>
          <w:tab w:val="left" w:pos="1590"/>
        </w:tabs>
      </w:pPr>
    </w:p>
    <w:p w14:paraId="74E1976E" w14:textId="2FE89134" w:rsidR="00D939E6" w:rsidRDefault="00D939E6" w:rsidP="00BC1A2F">
      <w:pPr>
        <w:tabs>
          <w:tab w:val="left" w:pos="1590"/>
        </w:tabs>
      </w:pPr>
    </w:p>
    <w:p w14:paraId="0817497E" w14:textId="6CD275F2" w:rsidR="00D939E6" w:rsidRDefault="00D939E6" w:rsidP="00BC1A2F">
      <w:pPr>
        <w:tabs>
          <w:tab w:val="left" w:pos="1590"/>
        </w:tabs>
      </w:pPr>
    </w:p>
    <w:p w14:paraId="432A30FC" w14:textId="77777777" w:rsidR="00D939E6" w:rsidRPr="00CB1850" w:rsidRDefault="00D939E6" w:rsidP="00BC1A2F">
      <w:pPr>
        <w:tabs>
          <w:tab w:val="left" w:pos="1590"/>
        </w:tabs>
        <w:rPr>
          <w:rFonts w:hint="eastAsia"/>
        </w:rPr>
      </w:pPr>
    </w:p>
    <w:p w14:paraId="7956FA50" w14:textId="3596E48B" w:rsidR="004221DF" w:rsidRDefault="001723F7" w:rsidP="004221DF">
      <w:pPr>
        <w:pStyle w:val="3"/>
        <w:tabs>
          <w:tab w:val="num" w:pos="200"/>
        </w:tabs>
        <w:ind w:left="567"/>
      </w:pPr>
      <w:bookmarkStart w:id="17" w:name="_Toc447209010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</w:t>
      </w:r>
      <w:bookmarkEnd w:id="16"/>
      <w:bookmarkEnd w:id="17"/>
      <w:r w:rsidR="00D939E6">
        <w:rPr>
          <w:rFonts w:hint="eastAsia"/>
        </w:rPr>
        <w:t>술</w:t>
      </w:r>
    </w:p>
    <w:p w14:paraId="09E8E696" w14:textId="77777777" w:rsidR="00D939E6" w:rsidRDefault="00D939E6" w:rsidP="00BF2281">
      <w:pPr>
        <w:pStyle w:val="af"/>
        <w:jc w:val="left"/>
        <w:rPr>
          <w:b w:val="0"/>
        </w:rPr>
      </w:pPr>
    </w:p>
    <w:p w14:paraId="2120386A" w14:textId="78CA749F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UC001: 회원가입을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BF2281" w14:paraId="13B6B055" w14:textId="77777777" w:rsidTr="00AE56E8">
        <w:tc>
          <w:tcPr>
            <w:tcW w:w="1514" w:type="dxa"/>
            <w:shd w:val="clear" w:color="auto" w:fill="CCCCCC"/>
            <w:vAlign w:val="center"/>
          </w:tcPr>
          <w:p w14:paraId="6C2100DD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492B0DA1" w14:textId="37ADBD7A" w:rsidR="00BF2281" w:rsidRDefault="00BF2281" w:rsidP="00AD4928">
            <w:pPr>
              <w:rPr>
                <w:rStyle w:val="ae"/>
              </w:rPr>
            </w:pPr>
            <w:r w:rsidRPr="00CB1850">
              <w:rPr>
                <w:rFonts w:hint="eastAsia"/>
              </w:rPr>
              <w:t>사용자에게</w:t>
            </w:r>
            <w:r w:rsidRPr="00CB1850">
              <w:rPr>
                <w:rFonts w:hint="eastAsia"/>
              </w:rPr>
              <w:t xml:space="preserve"> </w:t>
            </w:r>
            <w:r w:rsidR="00CB1850">
              <w:rPr>
                <w:rFonts w:hint="eastAsia"/>
              </w:rPr>
              <w:t>사용자정보를</w:t>
            </w:r>
            <w:r w:rsid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입력</w:t>
            </w:r>
            <w:r w:rsidRP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받아</w:t>
            </w:r>
            <w:r w:rsidRP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BF2281" w14:paraId="2F27D422" w14:textId="77777777" w:rsidTr="00AE56E8">
        <w:tc>
          <w:tcPr>
            <w:tcW w:w="1514" w:type="dxa"/>
            <w:shd w:val="clear" w:color="auto" w:fill="CCCCCC"/>
            <w:vAlign w:val="center"/>
          </w:tcPr>
          <w:p w14:paraId="6297745C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6757D233" w14:textId="77777777" w:rsidR="00BF2281" w:rsidRDefault="00BF2281" w:rsidP="00AD4928">
            <w:pPr>
              <w:rPr>
                <w:rStyle w:val="ae"/>
                <w:rFonts w:ascii="돋움" w:eastAsia="돋움" w:hAnsi="돋움" w:cs="함초롬바탕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cs="함초롬바탕" w:hint="eastAsia"/>
                <w:color w:val="000000"/>
                <w:szCs w:val="20"/>
              </w:rPr>
              <w:t>사용자</w:t>
            </w:r>
          </w:p>
        </w:tc>
      </w:tr>
      <w:tr w:rsidR="00BF2281" w14:paraId="69C4C545" w14:textId="77777777" w:rsidTr="00AE56E8">
        <w:tc>
          <w:tcPr>
            <w:tcW w:w="1514" w:type="dxa"/>
            <w:shd w:val="clear" w:color="auto" w:fill="CCCCCC"/>
            <w:vAlign w:val="center"/>
          </w:tcPr>
          <w:p w14:paraId="2601DB8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304F3584" w14:textId="77777777" w:rsidR="00BF2281" w:rsidRDefault="00BF2281" w:rsidP="00AD4928">
            <w:pPr>
              <w:rPr>
                <w:rStyle w:val="ae"/>
              </w:rPr>
            </w:pPr>
            <w:r>
              <w:rPr>
                <w:rStyle w:val="ae"/>
                <w:rFonts w:ascii="돋움" w:eastAsia="돋움" w:hAnsi="돋움" w:cs="함초롬바탕" w:hint="eastAsia"/>
                <w:color w:val="000000"/>
                <w:szCs w:val="20"/>
              </w:rPr>
              <w:t>로그인 화면에서 회원가입 버튼을 누른다.</w:t>
            </w:r>
          </w:p>
        </w:tc>
      </w:tr>
      <w:tr w:rsidR="00BF2281" w14:paraId="1611D1AE" w14:textId="77777777" w:rsidTr="00AE56E8">
        <w:tc>
          <w:tcPr>
            <w:tcW w:w="1514" w:type="dxa"/>
            <w:shd w:val="clear" w:color="auto" w:fill="CCCCCC"/>
            <w:vAlign w:val="center"/>
          </w:tcPr>
          <w:p w14:paraId="3CD0CA5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30F08457" w14:textId="77777777" w:rsidR="00BF2281" w:rsidRDefault="00BF2281" w:rsidP="00AD4928">
            <w:pPr>
              <w:rPr>
                <w:rStyle w:val="ae"/>
              </w:rPr>
            </w:pPr>
            <w:r>
              <w:rPr>
                <w:rStyle w:val="ae"/>
                <w:rFonts w:ascii="돋움" w:eastAsia="돋움" w:hAnsi="돋움" w:cs="함초롬바탕" w:hint="eastAsia"/>
                <w:color w:val="000000"/>
                <w:szCs w:val="20"/>
              </w:rPr>
              <w:t>DB에 회원정보가 추가된다.</w:t>
            </w:r>
          </w:p>
        </w:tc>
      </w:tr>
      <w:tr w:rsidR="00BF2281" w14:paraId="2B73495B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44A5AC0B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22C605CD" w14:textId="77777777" w:rsidR="00BF2281" w:rsidRDefault="00BF2281" w:rsidP="00AD4928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000000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21D96137" w14:textId="3FB53B29" w:rsidR="00BF2281" w:rsidRDefault="00F91298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  <w:sz w:val="16"/>
                <w:szCs w:val="16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>아이디와 패스워드를 입력</w:t>
            </w:r>
            <w:r w:rsidR="00147C12"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 xml:space="preserve"> </w:t>
            </w:r>
            <w:r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>받는다.</w:t>
            </w:r>
          </w:p>
        </w:tc>
      </w:tr>
      <w:tr w:rsidR="00BF2281" w14:paraId="3DBC6030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00D201C0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1399E67D" w14:textId="77777777" w:rsidR="00BF2281" w:rsidRDefault="00BF2281" w:rsidP="00AD4928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122C04AF" w14:textId="14C6931E" w:rsidR="00BF2281" w:rsidRDefault="00F91298" w:rsidP="00AD4928">
            <w:pPr>
              <w:rPr>
                <w:rStyle w:val="ae"/>
                <w:rFonts w:ascii="돋움" w:eastAsia="돋움" w:hAnsi="돋움"/>
                <w:color w:val="000000"/>
                <w:sz w:val="16"/>
                <w:szCs w:val="16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 w:val="16"/>
                <w:szCs w:val="16"/>
              </w:rPr>
              <w:t>회원가입 버튼을 누른다.</w:t>
            </w:r>
          </w:p>
        </w:tc>
      </w:tr>
      <w:tr w:rsidR="00BF2281" w14:paraId="0283B677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065A175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493DBD58" w14:textId="77777777" w:rsidR="00BF2281" w:rsidRDefault="00BF2281" w:rsidP="00AD4928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000000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6095ABEA" w14:textId="77777777" w:rsidR="00BF2281" w:rsidRDefault="00BF2281" w:rsidP="00AD4928">
            <w:pPr>
              <w:pStyle w:val="af"/>
              <w:jc w:val="both"/>
              <w:rPr>
                <w:rStyle w:val="ae"/>
                <w:rFonts w:cs="함초롬바탕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아이디가 중복되는 경우</w:t>
            </w:r>
          </w:p>
          <w:p w14:paraId="68F10CC4" w14:textId="77777777" w:rsidR="00BF2281" w:rsidRDefault="00BF2281" w:rsidP="00AD4928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-1.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B01부터 다시 진행한다.</w:t>
            </w:r>
          </w:p>
        </w:tc>
      </w:tr>
      <w:tr w:rsidR="00BF2281" w14:paraId="4BB770C4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11FB9EFE" w14:textId="77777777" w:rsidR="00BF2281" w:rsidRDefault="00BF2281" w:rsidP="00AD4928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7D0F2CBF" w14:textId="77777777" w:rsidR="00BF2281" w:rsidRDefault="00BF2281" w:rsidP="00AD4928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 w14:paraId="5D42189F" w14:textId="5AF64306" w:rsidR="00BF2281" w:rsidRDefault="00147C12" w:rsidP="00AD4928">
            <w:pPr>
              <w:rPr>
                <w:rStyle w:val="ae"/>
                <w:sz w:val="16"/>
                <w:szCs w:val="20"/>
              </w:rPr>
            </w:pPr>
            <w:r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>비밀번호와 비밀번호 확인을 입력 받아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 xml:space="preserve"> 값이 다르면 </w:t>
            </w:r>
            <w:r w:rsidR="00C071C0" w:rsidRPr="00C071C0">
              <w:rPr>
                <w:rStyle w:val="2Char"/>
                <w:rFonts w:ascii="돋움" w:eastAsia="돋움" w:hAnsi="돋움" w:cs="함초롬바탕"/>
                <w:color w:val="000000"/>
                <w:sz w:val="20"/>
                <w:szCs w:val="12"/>
              </w:rPr>
              <w:t>“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>비밀번호가 일치하지</w:t>
            </w:r>
            <w:r w:rsidR="00897C49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 xml:space="preserve"> 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>않습니다.</w:t>
            </w:r>
            <w:r w:rsidR="00C071C0" w:rsidRPr="00C071C0">
              <w:rPr>
                <w:rStyle w:val="2Char"/>
                <w:rFonts w:ascii="돋움" w:eastAsia="돋움" w:hAnsi="돋움" w:cs="함초롬바탕"/>
                <w:color w:val="000000"/>
                <w:sz w:val="20"/>
                <w:szCs w:val="12"/>
              </w:rPr>
              <w:t xml:space="preserve">” 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>출력</w:t>
            </w:r>
          </w:p>
        </w:tc>
      </w:tr>
      <w:tr w:rsidR="00A4579B" w14:paraId="06CC9169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576DE359" w14:textId="77777777" w:rsidR="00A4579B" w:rsidRDefault="00A4579B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0" w:type="dxa"/>
          </w:tcPr>
          <w:p w14:paraId="2DB7A680" w14:textId="77777777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SN001</w:t>
            </w:r>
          </w:p>
        </w:tc>
        <w:tc>
          <w:tcPr>
            <w:tcW w:w="5872" w:type="dxa"/>
          </w:tcPr>
          <w:p w14:paraId="797B35D1" w14:textId="368113C1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B02</w:t>
            </w:r>
          </w:p>
        </w:tc>
      </w:tr>
      <w:tr w:rsidR="00A4579B" w14:paraId="09A99B18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2F6DD54C" w14:textId="77777777" w:rsidR="00A4579B" w:rsidRDefault="00A4579B" w:rsidP="00AD4928">
            <w:pPr>
              <w:pStyle w:val="af"/>
            </w:pPr>
          </w:p>
        </w:tc>
        <w:tc>
          <w:tcPr>
            <w:tcW w:w="930" w:type="dxa"/>
          </w:tcPr>
          <w:p w14:paraId="239C83C7" w14:textId="6D2F601A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</w:t>
            </w:r>
            <w:r>
              <w:rPr>
                <w:rStyle w:val="ae"/>
                <w:color w:val="000000"/>
              </w:rPr>
              <w:t>N002</w:t>
            </w:r>
          </w:p>
        </w:tc>
        <w:tc>
          <w:tcPr>
            <w:tcW w:w="5872" w:type="dxa"/>
          </w:tcPr>
          <w:p w14:paraId="4678217D" w14:textId="749D1B97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02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color w:val="000000"/>
              </w:rPr>
              <w:t>E01</w:t>
            </w:r>
          </w:p>
        </w:tc>
      </w:tr>
      <w:tr w:rsidR="00A4579B" w14:paraId="4A36C034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3F366F1C" w14:textId="77777777" w:rsidR="00A4579B" w:rsidRDefault="00A4579B" w:rsidP="00AD4928">
            <w:pPr>
              <w:pStyle w:val="af"/>
            </w:pPr>
          </w:p>
        </w:tc>
        <w:tc>
          <w:tcPr>
            <w:tcW w:w="930" w:type="dxa"/>
          </w:tcPr>
          <w:p w14:paraId="26514B28" w14:textId="2FF87E59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</w:t>
            </w:r>
            <w:r>
              <w:rPr>
                <w:rStyle w:val="ae"/>
                <w:color w:val="000000"/>
              </w:rPr>
              <w:t>N003</w:t>
            </w:r>
          </w:p>
        </w:tc>
        <w:tc>
          <w:tcPr>
            <w:tcW w:w="5872" w:type="dxa"/>
          </w:tcPr>
          <w:p w14:paraId="17BD0A09" w14:textId="47EB5D45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02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E</w:t>
            </w:r>
            <w:r>
              <w:rPr>
                <w:rStyle w:val="ae"/>
                <w:color w:val="000000"/>
              </w:rPr>
              <w:t>02</w:t>
            </w:r>
          </w:p>
        </w:tc>
      </w:tr>
    </w:tbl>
    <w:p w14:paraId="2AEFD00C" w14:textId="77777777" w:rsidR="00D939E6" w:rsidRDefault="00D939E6" w:rsidP="00BF2281">
      <w:pPr>
        <w:pStyle w:val="af"/>
        <w:jc w:val="left"/>
        <w:rPr>
          <w:b w:val="0"/>
        </w:rPr>
      </w:pPr>
    </w:p>
    <w:p w14:paraId="70F30DA2" w14:textId="7726EA1A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UC002: 로그인을 한다</w:t>
      </w:r>
    </w:p>
    <w:tbl>
      <w:tblPr>
        <w:tblW w:w="834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0"/>
        <w:gridCol w:w="932"/>
        <w:gridCol w:w="5893"/>
      </w:tblGrid>
      <w:tr w:rsidR="00BF2281" w14:paraId="70BD19E4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375EEB4D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825" w:type="dxa"/>
            <w:gridSpan w:val="2"/>
          </w:tcPr>
          <w:p w14:paraId="4F75AEBB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Cs w:val="20"/>
              </w:rPr>
              <w:t>아이디와 패스워드를 입력 받아 로그인을 한다.</w:t>
            </w:r>
          </w:p>
        </w:tc>
      </w:tr>
      <w:tr w:rsidR="00BF2281" w14:paraId="327B737E" w14:textId="77777777" w:rsidTr="001909A2">
        <w:trPr>
          <w:trHeight w:val="355"/>
        </w:trPr>
        <w:tc>
          <w:tcPr>
            <w:tcW w:w="1520" w:type="dxa"/>
            <w:shd w:val="clear" w:color="auto" w:fill="CCCCCC"/>
            <w:vAlign w:val="center"/>
          </w:tcPr>
          <w:p w14:paraId="2197377E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25" w:type="dxa"/>
            <w:gridSpan w:val="2"/>
          </w:tcPr>
          <w:p w14:paraId="41389365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사용자</w:t>
            </w:r>
          </w:p>
        </w:tc>
      </w:tr>
      <w:tr w:rsidR="00BF2281" w14:paraId="5FEF2872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450A6E88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825" w:type="dxa"/>
            <w:gridSpan w:val="2"/>
          </w:tcPr>
          <w:p w14:paraId="3C3F355E" w14:textId="77777777" w:rsidR="00BF2281" w:rsidRPr="00973B92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973B92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20"/>
              </w:rPr>
              <w:t>사용자가 로그인을 하지 않은 상태이다.</w:t>
            </w:r>
          </w:p>
        </w:tc>
      </w:tr>
      <w:tr w:rsidR="00BF2281" w14:paraId="58AA2180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74EF7A52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825" w:type="dxa"/>
            <w:gridSpan w:val="2"/>
          </w:tcPr>
          <w:p w14:paraId="2234A4FC" w14:textId="3BDECA86" w:rsidR="00BF2281" w:rsidRPr="00973B92" w:rsidRDefault="00973B92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로그인</w:t>
            </w:r>
            <w:r w:rsidR="00716CCF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 xml:space="preserve">이 </w:t>
            </w: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된다.</w:t>
            </w:r>
          </w:p>
        </w:tc>
      </w:tr>
      <w:tr w:rsidR="00BF2281" w14:paraId="25D31B4C" w14:textId="77777777" w:rsidTr="001909A2">
        <w:trPr>
          <w:trHeight w:val="355"/>
        </w:trPr>
        <w:tc>
          <w:tcPr>
            <w:tcW w:w="1520" w:type="dxa"/>
            <w:vMerge w:val="restart"/>
            <w:shd w:val="clear" w:color="auto" w:fill="CCCCCC"/>
            <w:vAlign w:val="center"/>
          </w:tcPr>
          <w:p w14:paraId="11D4100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F78B9C9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5893" w:type="dxa"/>
            <w:shd w:val="clear" w:color="auto" w:fill="auto"/>
          </w:tcPr>
          <w:p w14:paraId="257C1F8D" w14:textId="77777777" w:rsidR="00BF2281" w:rsidRPr="00973B92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 w:rsidRPr="00973B92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>사용자는 아이디와 패스워드를 입력한다.</w:t>
            </w:r>
          </w:p>
        </w:tc>
      </w:tr>
      <w:tr w:rsidR="00BF2281" w14:paraId="463C0E8C" w14:textId="77777777" w:rsidTr="001909A2">
        <w:trPr>
          <w:trHeight w:val="386"/>
        </w:trPr>
        <w:tc>
          <w:tcPr>
            <w:tcW w:w="1520" w:type="dxa"/>
            <w:vMerge/>
            <w:shd w:val="clear" w:color="auto" w:fill="CCCCCC"/>
            <w:vAlign w:val="center"/>
          </w:tcPr>
          <w:p w14:paraId="2ECAF97E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BD22A2B" w14:textId="77777777" w:rsidR="00BF2281" w:rsidRDefault="00BF2281" w:rsidP="00AD4928">
            <w:pPr>
              <w:jc w:val="center"/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B02</w:t>
            </w:r>
          </w:p>
        </w:tc>
        <w:tc>
          <w:tcPr>
            <w:tcW w:w="5893" w:type="dxa"/>
            <w:shd w:val="clear" w:color="auto" w:fill="auto"/>
          </w:tcPr>
          <w:p w14:paraId="08A893D5" w14:textId="77777777" w:rsidR="00BF2281" w:rsidRPr="00973B92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973B92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20"/>
              </w:rPr>
              <w:t>DB에서 일치하는 정보가 있는지 확인한다.</w:t>
            </w:r>
          </w:p>
        </w:tc>
      </w:tr>
      <w:tr w:rsidR="00BF2281" w14:paraId="4F71CA4B" w14:textId="77777777" w:rsidTr="001909A2">
        <w:trPr>
          <w:trHeight w:val="386"/>
        </w:trPr>
        <w:tc>
          <w:tcPr>
            <w:tcW w:w="1520" w:type="dxa"/>
            <w:vMerge/>
            <w:shd w:val="clear" w:color="auto" w:fill="CCCCCC"/>
          </w:tcPr>
          <w:p w14:paraId="0906E53B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894D023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B03</w:t>
            </w:r>
          </w:p>
        </w:tc>
        <w:tc>
          <w:tcPr>
            <w:tcW w:w="5893" w:type="dxa"/>
            <w:shd w:val="clear" w:color="auto" w:fill="auto"/>
          </w:tcPr>
          <w:p w14:paraId="3001C866" w14:textId="11B9EA9C" w:rsidR="00BF2281" w:rsidRPr="00973B92" w:rsidRDefault="00BF2281" w:rsidP="00AD4928">
            <w:pPr>
              <w:pStyle w:val="af"/>
              <w:jc w:val="left"/>
              <w:rPr>
                <w:rStyle w:val="ae"/>
                <w:rFonts w:cs="Times New Roman"/>
                <w:b w:val="0"/>
                <w:color w:val="000000"/>
              </w:rPr>
            </w:pPr>
            <w:r w:rsidRPr="00973B92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 xml:space="preserve">로그인 상태로 변하고 알맞은 </w:t>
            </w:r>
            <w:proofErr w:type="spellStart"/>
            <w:r w:rsidR="00525C93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>메인</w:t>
            </w:r>
            <w:r w:rsidRPr="00973B92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>페이지로</w:t>
            </w:r>
            <w:proofErr w:type="spellEnd"/>
            <w:r w:rsidRPr="00973B92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 xml:space="preserve"> 이동한다.</w:t>
            </w:r>
          </w:p>
        </w:tc>
      </w:tr>
      <w:tr w:rsidR="00BF2281" w14:paraId="4428DFC2" w14:textId="77777777" w:rsidTr="001909A2">
        <w:trPr>
          <w:trHeight w:val="1098"/>
        </w:trPr>
        <w:tc>
          <w:tcPr>
            <w:tcW w:w="1520" w:type="dxa"/>
            <w:shd w:val="clear" w:color="auto" w:fill="CCCCCC"/>
            <w:vAlign w:val="center"/>
          </w:tcPr>
          <w:p w14:paraId="5B6A85E6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09F9C8D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E01</w:t>
            </w:r>
          </w:p>
        </w:tc>
        <w:tc>
          <w:tcPr>
            <w:tcW w:w="5893" w:type="dxa"/>
            <w:shd w:val="clear" w:color="auto" w:fill="auto"/>
          </w:tcPr>
          <w:p w14:paraId="26459874" w14:textId="77777777" w:rsidR="00BF2281" w:rsidRDefault="00BF2281" w:rsidP="00AD4928">
            <w:pPr>
              <w:pStyle w:val="af"/>
              <w:jc w:val="both"/>
              <w:rPr>
                <w:rStyle w:val="ae"/>
                <w:rFonts w:cs="함초롬바탕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등록된 아이디가 없거나 비밀번호가 틀릴 경우</w:t>
            </w:r>
          </w:p>
          <w:p w14:paraId="56F65BB4" w14:textId="77777777" w:rsidR="00BF2281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 xml:space="preserve">-1. </w:t>
            </w:r>
            <w:r>
              <w:rPr>
                <w:rFonts w:hint="eastAsia"/>
                <w:b w:val="0"/>
              </w:rPr>
              <w:t>시스템은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 xml:space="preserve"> 사용자에게 로그인 실패 메시지를 출력한다.</w:t>
            </w:r>
            <w:r>
              <w:rPr>
                <w:rStyle w:val="ae"/>
                <w:rFonts w:cs="함초롬바탕"/>
                <w:b w:val="0"/>
                <w:color w:val="000000"/>
              </w:rPr>
              <w:br/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-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2.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B01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부터 진행한다.</w:t>
            </w:r>
          </w:p>
        </w:tc>
      </w:tr>
      <w:tr w:rsidR="00164F21" w14:paraId="24DB77F3" w14:textId="77777777" w:rsidTr="001909A2">
        <w:trPr>
          <w:trHeight w:val="355"/>
        </w:trPr>
        <w:tc>
          <w:tcPr>
            <w:tcW w:w="1520" w:type="dxa"/>
            <w:vMerge w:val="restart"/>
            <w:shd w:val="clear" w:color="auto" w:fill="CCCCCC"/>
            <w:vAlign w:val="center"/>
          </w:tcPr>
          <w:p w14:paraId="3A9B4AE9" w14:textId="77777777" w:rsidR="00164F21" w:rsidRDefault="00164F2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7295A6C8" w14:textId="77777777" w:rsidR="00164F21" w:rsidRDefault="00164F2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SN001</w:t>
            </w:r>
          </w:p>
        </w:tc>
        <w:tc>
          <w:tcPr>
            <w:tcW w:w="5893" w:type="dxa"/>
          </w:tcPr>
          <w:p w14:paraId="722C3433" w14:textId="283728FC" w:rsidR="00164F21" w:rsidRDefault="00164F2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B01→B02</w:t>
            </w:r>
            <w:r w:rsidR="002E3A4E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B03</w:t>
            </w:r>
          </w:p>
        </w:tc>
      </w:tr>
      <w:tr w:rsidR="00164F21" w14:paraId="57CEFA01" w14:textId="77777777" w:rsidTr="001909A2">
        <w:trPr>
          <w:trHeight w:val="355"/>
        </w:trPr>
        <w:tc>
          <w:tcPr>
            <w:tcW w:w="1520" w:type="dxa"/>
            <w:vMerge/>
            <w:shd w:val="clear" w:color="auto" w:fill="CCCCCC"/>
            <w:vAlign w:val="center"/>
          </w:tcPr>
          <w:p w14:paraId="7FE9C19B" w14:textId="77777777" w:rsidR="00164F21" w:rsidRDefault="00164F21" w:rsidP="00AD4928">
            <w:pPr>
              <w:pStyle w:val="af"/>
            </w:pPr>
          </w:p>
        </w:tc>
        <w:tc>
          <w:tcPr>
            <w:tcW w:w="932" w:type="dxa"/>
          </w:tcPr>
          <w:p w14:paraId="45B56500" w14:textId="38D5F96C" w:rsidR="00164F21" w:rsidRDefault="00164F2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S</w:t>
            </w:r>
            <w:r>
              <w:rPr>
                <w:rStyle w:val="ae"/>
                <w:rFonts w:ascii="돋움" w:eastAsia="돋움" w:hAnsi="돋움"/>
                <w:color w:val="000000"/>
                <w:szCs w:val="20"/>
              </w:rPr>
              <w:t>N002</w:t>
            </w:r>
          </w:p>
        </w:tc>
        <w:tc>
          <w:tcPr>
            <w:tcW w:w="5893" w:type="dxa"/>
          </w:tcPr>
          <w:p w14:paraId="5AF08298" w14:textId="4649B0C4" w:rsidR="00164F21" w:rsidRDefault="00164F2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</w:t>
            </w:r>
            <w:r>
              <w:rPr>
                <w:rStyle w:val="ae"/>
                <w:rFonts w:ascii="돋움" w:eastAsia="돋움" w:hAnsi="돋움"/>
                <w:color w:val="000000"/>
                <w:szCs w:val="20"/>
              </w:rPr>
              <w:t>01</w:t>
            </w: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돋움" w:eastAsia="돋움" w:hAnsi="돋움"/>
                <w:color w:val="000000"/>
                <w:szCs w:val="20"/>
              </w:rPr>
              <w:t>B02</w:t>
            </w: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돋움" w:eastAsia="돋움" w:hAnsi="돋움"/>
                <w:color w:val="000000"/>
                <w:szCs w:val="20"/>
              </w:rPr>
              <w:t>E01</w:t>
            </w:r>
          </w:p>
        </w:tc>
      </w:tr>
    </w:tbl>
    <w:p w14:paraId="07102F10" w14:textId="77777777" w:rsidR="00BF2281" w:rsidRDefault="00BF2281" w:rsidP="00BF2281">
      <w:pPr>
        <w:sectPr w:rsidR="00BF2281">
          <w:headerReference w:type="default" r:id="rId9"/>
          <w:footerReference w:type="default" r:id="rId10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8D4356A" w14:textId="45F64792" w:rsidR="00CC0003" w:rsidRDefault="00CC0003" w:rsidP="00CC0003">
      <w:pPr>
        <w:tabs>
          <w:tab w:val="left" w:pos="5145"/>
        </w:tabs>
      </w:pPr>
    </w:p>
    <w:p w14:paraId="5AF3FA98" w14:textId="77777777" w:rsidR="00CC0003" w:rsidRDefault="00CC0003" w:rsidP="00CC0003">
      <w:pPr>
        <w:tabs>
          <w:tab w:val="left" w:pos="5145"/>
        </w:tabs>
      </w:pPr>
      <w:r>
        <w:tab/>
      </w:r>
    </w:p>
    <w:p w14:paraId="5343B2E0" w14:textId="77777777" w:rsidR="00CC0003" w:rsidRPr="00CC0003" w:rsidRDefault="00CC0003" w:rsidP="00CC0003"/>
    <w:p w14:paraId="12EA3BBA" w14:textId="4FD1FB24" w:rsidR="00CC0003" w:rsidRPr="00CC0003" w:rsidRDefault="00CC0003" w:rsidP="00CC0003">
      <w:pPr>
        <w:rPr>
          <w:rFonts w:hint="eastAsia"/>
        </w:rPr>
        <w:sectPr w:rsidR="00CC0003" w:rsidRPr="00CC0003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3F0209EA" w14:textId="5C510E9D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UC003: 로그아웃을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BF2281" w14:paraId="3D018B20" w14:textId="77777777" w:rsidTr="00AD4928">
        <w:tc>
          <w:tcPr>
            <w:tcW w:w="1550" w:type="dxa"/>
            <w:shd w:val="clear" w:color="auto" w:fill="CCCCCC"/>
            <w:vAlign w:val="center"/>
          </w:tcPr>
          <w:p w14:paraId="4C432A7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47C072D1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Fonts w:ascii="돋움" w:eastAsia="돋움" w:hAnsi="돋움" w:hint="eastAsia"/>
                <w:color w:val="000000"/>
                <w:szCs w:val="20"/>
              </w:rPr>
              <w:t>사용을 종료하기 위해 로그아웃을 한다.</w:t>
            </w:r>
          </w:p>
        </w:tc>
      </w:tr>
      <w:tr w:rsidR="00BF2281" w14:paraId="106DCBB7" w14:textId="77777777" w:rsidTr="00AD4928">
        <w:tc>
          <w:tcPr>
            <w:tcW w:w="1550" w:type="dxa"/>
            <w:shd w:val="clear" w:color="auto" w:fill="CCCCCC"/>
            <w:vAlign w:val="center"/>
          </w:tcPr>
          <w:p w14:paraId="7F43243C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D21B4A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사용자</w:t>
            </w:r>
          </w:p>
        </w:tc>
      </w:tr>
      <w:tr w:rsidR="00BF2281" w14:paraId="2747A2A8" w14:textId="77777777" w:rsidTr="00AD4928">
        <w:tc>
          <w:tcPr>
            <w:tcW w:w="1550" w:type="dxa"/>
            <w:shd w:val="clear" w:color="auto" w:fill="CCCCCC"/>
            <w:vAlign w:val="center"/>
          </w:tcPr>
          <w:p w14:paraId="5F2CD92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94D8A2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로그아웃 버튼을 누른다.</w:t>
            </w:r>
          </w:p>
        </w:tc>
      </w:tr>
      <w:tr w:rsidR="00BF2281" w14:paraId="66662A07" w14:textId="77777777" w:rsidTr="00AD4928">
        <w:tc>
          <w:tcPr>
            <w:tcW w:w="1550" w:type="dxa"/>
            <w:shd w:val="clear" w:color="auto" w:fill="CCCCCC"/>
            <w:vAlign w:val="center"/>
          </w:tcPr>
          <w:p w14:paraId="0237DEC7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46A204E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20"/>
              </w:rPr>
              <w:t>로그인을 상태를 해제하고 로그인 페이지로 돌아간다.</w:t>
            </w:r>
          </w:p>
        </w:tc>
      </w:tr>
      <w:tr w:rsidR="00BF2281" w14:paraId="501D17B0" w14:textId="77777777" w:rsidTr="00AD4928">
        <w:tc>
          <w:tcPr>
            <w:tcW w:w="1550" w:type="dxa"/>
            <w:vMerge w:val="restart"/>
            <w:shd w:val="clear" w:color="auto" w:fill="CCCCCC"/>
            <w:vAlign w:val="center"/>
          </w:tcPr>
          <w:p w14:paraId="78672947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8A787B9" w14:textId="77777777" w:rsidR="00BF2281" w:rsidRPr="000F54DD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 w:rsidRPr="000F54DD"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0E92A8" w14:textId="77777777" w:rsidR="00BF2281" w:rsidRPr="000F54DD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 w:rsidRPr="000F54DD">
              <w:rPr>
                <w:rStyle w:val="ae"/>
                <w:rFonts w:cs="Times New Roman" w:hint="eastAsia"/>
                <w:b w:val="0"/>
                <w:color w:val="000000"/>
              </w:rPr>
              <w:t>로그아웃 버튼을 누른다.</w:t>
            </w:r>
          </w:p>
        </w:tc>
      </w:tr>
      <w:tr w:rsidR="00BF2281" w14:paraId="08655C57" w14:textId="77777777" w:rsidTr="00AD4928">
        <w:tc>
          <w:tcPr>
            <w:tcW w:w="1550" w:type="dxa"/>
            <w:vMerge/>
            <w:shd w:val="clear" w:color="auto" w:fill="CCCCCC"/>
            <w:vAlign w:val="center"/>
          </w:tcPr>
          <w:p w14:paraId="0722A0EB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6841303" w14:textId="77777777" w:rsidR="00BF2281" w:rsidRPr="000F54DD" w:rsidRDefault="00BF2281" w:rsidP="00AD4928">
            <w:pPr>
              <w:jc w:val="center"/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3DA4A69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로그인 상태를 해제한다.</w:t>
            </w:r>
          </w:p>
        </w:tc>
      </w:tr>
      <w:tr w:rsidR="00BF2281" w14:paraId="5E1B3845" w14:textId="77777777" w:rsidTr="00AD4928">
        <w:tc>
          <w:tcPr>
            <w:tcW w:w="1550" w:type="dxa"/>
            <w:shd w:val="clear" w:color="auto" w:fill="CCCCCC"/>
            <w:vAlign w:val="center"/>
          </w:tcPr>
          <w:p w14:paraId="33941FF1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549A2C14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SN001</w:t>
            </w:r>
          </w:p>
        </w:tc>
        <w:tc>
          <w:tcPr>
            <w:tcW w:w="6042" w:type="dxa"/>
          </w:tcPr>
          <w:p w14:paraId="3999D8B4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B01→B02</w:t>
            </w:r>
          </w:p>
        </w:tc>
      </w:tr>
    </w:tbl>
    <w:p w14:paraId="554AA8D3" w14:textId="77777777" w:rsidR="00BF2281" w:rsidRDefault="00BF2281" w:rsidP="00BF2281"/>
    <w:p w14:paraId="2C3B86DD" w14:textId="77777777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UC004: 회원탈퇴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BF2281" w14:paraId="17E9CF4D" w14:textId="77777777" w:rsidTr="00AD4928">
        <w:tc>
          <w:tcPr>
            <w:tcW w:w="1550" w:type="dxa"/>
            <w:shd w:val="clear" w:color="auto" w:fill="CCCCCC"/>
            <w:vAlign w:val="center"/>
          </w:tcPr>
          <w:p w14:paraId="02B1887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6FCC9E82" w14:textId="77777777" w:rsidR="00BF2281" w:rsidRDefault="00BF2281" w:rsidP="00AD4928">
            <w:pPr>
              <w:rPr>
                <w:rStyle w:val="ae"/>
              </w:rPr>
            </w:pPr>
            <w:r>
              <w:rPr>
                <w:rFonts w:ascii="돋움" w:eastAsia="돋움" w:hAnsi="돋움" w:hint="eastAsia"/>
              </w:rPr>
              <w:t>계정을 삭제하기 위해 회원 탈퇴를 한다.</w:t>
            </w:r>
          </w:p>
        </w:tc>
      </w:tr>
      <w:tr w:rsidR="00BF2281" w14:paraId="1BD3BE44" w14:textId="77777777" w:rsidTr="00AD4928">
        <w:tc>
          <w:tcPr>
            <w:tcW w:w="1550" w:type="dxa"/>
            <w:shd w:val="clear" w:color="auto" w:fill="CCCCCC"/>
            <w:vAlign w:val="center"/>
          </w:tcPr>
          <w:p w14:paraId="7FC280EE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3D920FF" w14:textId="5C8C7D4B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사용자</w:t>
            </w:r>
          </w:p>
        </w:tc>
      </w:tr>
      <w:tr w:rsidR="00BF2281" w14:paraId="4E96A34B" w14:textId="77777777" w:rsidTr="00AD4928">
        <w:tc>
          <w:tcPr>
            <w:tcW w:w="1550" w:type="dxa"/>
            <w:shd w:val="clear" w:color="auto" w:fill="CCCCCC"/>
            <w:vAlign w:val="center"/>
          </w:tcPr>
          <w:p w14:paraId="2536F233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F64A8B" w14:textId="2A9ABF88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회원탈퇴 버튼을 누른다.</w:t>
            </w:r>
          </w:p>
        </w:tc>
      </w:tr>
      <w:tr w:rsidR="00BF2281" w14:paraId="412E8094" w14:textId="77777777" w:rsidTr="00AD4928">
        <w:tc>
          <w:tcPr>
            <w:tcW w:w="1550" w:type="dxa"/>
            <w:shd w:val="clear" w:color="auto" w:fill="CCCCCC"/>
            <w:vAlign w:val="center"/>
          </w:tcPr>
          <w:p w14:paraId="04034433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C5C04BD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DB에서 회원정보가 삭제된다.</w:t>
            </w:r>
          </w:p>
        </w:tc>
      </w:tr>
      <w:tr w:rsidR="00BF2281" w14:paraId="62527401" w14:textId="77777777" w:rsidTr="00AD4928">
        <w:tc>
          <w:tcPr>
            <w:tcW w:w="1550" w:type="dxa"/>
            <w:vMerge w:val="restart"/>
            <w:shd w:val="clear" w:color="auto" w:fill="CCCCCC"/>
            <w:vAlign w:val="center"/>
          </w:tcPr>
          <w:p w14:paraId="3007974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42DBF4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5FCE7B8" w14:textId="77777777" w:rsidR="00BF2281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회원탈퇴 버튼을 누른다.</w:t>
            </w:r>
          </w:p>
        </w:tc>
      </w:tr>
      <w:tr w:rsidR="00BF2281" w14:paraId="05B34F34" w14:textId="77777777" w:rsidTr="00AD4928">
        <w:tc>
          <w:tcPr>
            <w:tcW w:w="1550" w:type="dxa"/>
            <w:vMerge/>
            <w:shd w:val="clear" w:color="auto" w:fill="CCCCCC"/>
            <w:vAlign w:val="center"/>
          </w:tcPr>
          <w:p w14:paraId="1039355D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DC0F2F2" w14:textId="77777777" w:rsidR="00BF2281" w:rsidRDefault="00BF2281" w:rsidP="00AD4928">
            <w:pPr>
              <w:jc w:val="center"/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E3516A9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사용자에게 확인 메시지를 출력한다.</w:t>
            </w:r>
          </w:p>
        </w:tc>
      </w:tr>
      <w:tr w:rsidR="00BF2281" w14:paraId="745FE000" w14:textId="77777777" w:rsidTr="00AD4928">
        <w:tc>
          <w:tcPr>
            <w:tcW w:w="1550" w:type="dxa"/>
            <w:vMerge/>
            <w:shd w:val="clear" w:color="auto" w:fill="CCCCCC"/>
          </w:tcPr>
          <w:p w14:paraId="4AF23078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83A365F" w14:textId="77777777" w:rsidR="00BF2281" w:rsidRDefault="00BF2281" w:rsidP="00AD4928">
            <w:pPr>
              <w:jc w:val="center"/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44BEFD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로그인 상태가 해제되고 DB에서 회원정보가 삭제된다.</w:t>
            </w:r>
          </w:p>
        </w:tc>
      </w:tr>
      <w:tr w:rsidR="00BF2281" w14:paraId="63948AEE" w14:textId="77777777" w:rsidTr="00AD4928">
        <w:tc>
          <w:tcPr>
            <w:tcW w:w="1550" w:type="dxa"/>
            <w:shd w:val="clear" w:color="auto" w:fill="CCCCCC"/>
            <w:vAlign w:val="center"/>
          </w:tcPr>
          <w:p w14:paraId="1D21560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22ED8E3A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SN001</w:t>
            </w:r>
          </w:p>
        </w:tc>
        <w:tc>
          <w:tcPr>
            <w:tcW w:w="6042" w:type="dxa"/>
          </w:tcPr>
          <w:p w14:paraId="0E761872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B01→B02→B03</w:t>
            </w:r>
          </w:p>
        </w:tc>
      </w:tr>
    </w:tbl>
    <w:p w14:paraId="722807B8" w14:textId="298B9D52" w:rsidR="004221DF" w:rsidRDefault="004221DF" w:rsidP="004221DF"/>
    <w:p w14:paraId="01D7DB7C" w14:textId="5A9660BE" w:rsidR="00EF412A" w:rsidRPr="00FB5DD2" w:rsidRDefault="00EF412A" w:rsidP="00EF412A">
      <w:pPr>
        <w:pStyle w:val="7"/>
        <w:ind w:leftChars="0" w:hangingChars="350" w:hanging="700"/>
      </w:pPr>
      <w:r>
        <w:t xml:space="preserve">UC005: </w:t>
      </w:r>
      <w:r>
        <w:t>“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옷장</w:t>
      </w:r>
      <w:r>
        <w:t>”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30EC5F07" w14:textId="77777777" w:rsidTr="009973E9">
        <w:tc>
          <w:tcPr>
            <w:tcW w:w="1511" w:type="dxa"/>
            <w:shd w:val="clear" w:color="auto" w:fill="CCCCCC"/>
            <w:vAlign w:val="center"/>
          </w:tcPr>
          <w:p w14:paraId="510BD99F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4EA87DBB" w14:textId="5E2A06A8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새로운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등록한다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A6063D6" w14:textId="77777777" w:rsidTr="009973E9">
        <w:tc>
          <w:tcPr>
            <w:tcW w:w="1511" w:type="dxa"/>
            <w:shd w:val="clear" w:color="auto" w:fill="CCCCCC"/>
            <w:vAlign w:val="center"/>
          </w:tcPr>
          <w:p w14:paraId="77065F30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4A7EB7DD" w14:textId="77777777" w:rsidR="00EF412A" w:rsidRPr="00963AEA" w:rsidRDefault="00EF412A" w:rsidP="009973E9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5696519A" w14:textId="77777777" w:rsidTr="009973E9">
        <w:tc>
          <w:tcPr>
            <w:tcW w:w="1511" w:type="dxa"/>
            <w:shd w:val="clear" w:color="auto" w:fill="CCCCCC"/>
            <w:vAlign w:val="center"/>
          </w:tcPr>
          <w:p w14:paraId="5EE2FEAE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45512F74" w14:textId="15A66F82" w:rsidR="00EF412A" w:rsidRPr="00963AEA" w:rsidRDefault="00410627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업로드를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실행한다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520D599" w14:textId="77777777" w:rsidTr="009973E9">
        <w:tc>
          <w:tcPr>
            <w:tcW w:w="1511" w:type="dxa"/>
            <w:shd w:val="clear" w:color="auto" w:fill="CCCCCC"/>
            <w:vAlign w:val="center"/>
          </w:tcPr>
          <w:p w14:paraId="5FC56054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320D591F" w14:textId="55FE6047" w:rsidR="00EF412A" w:rsidRPr="00963AEA" w:rsidRDefault="0040335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새로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등록한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옷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정보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전체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목록을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A48C14E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17AF3889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38188D1A" w14:textId="77777777" w:rsidR="00EF412A" w:rsidRPr="00963AEA" w:rsidRDefault="00EF412A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20E9F42A" w14:textId="7485E7BA" w:rsidR="00EF412A" w:rsidRPr="00963AEA" w:rsidRDefault="00EF412A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에서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4F6D54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업로드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기능을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실행한다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963AEA" w:rsidRPr="00963AEA" w14:paraId="64F20CBB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642CA334" w14:textId="77777777" w:rsidR="00EF412A" w:rsidRPr="00963AEA" w:rsidRDefault="00EF412A" w:rsidP="009973E9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1F7DE1E0" w14:textId="77777777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 xml:space="preserve"> B02</w:t>
            </w:r>
          </w:p>
        </w:tc>
        <w:tc>
          <w:tcPr>
            <w:tcW w:w="5876" w:type="dxa"/>
            <w:shd w:val="clear" w:color="auto" w:fill="auto"/>
          </w:tcPr>
          <w:p w14:paraId="3B4F1C00" w14:textId="30F4F911" w:rsidR="00EF412A" w:rsidRPr="00963AEA" w:rsidRDefault="00FF37E1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사용자로부터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사진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,</w:t>
            </w:r>
            <w:r w:rsidR="00EF412A" w:rsidRPr="00963AEA">
              <w:rPr>
                <w:rStyle w:val="ae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카테고리와</w:t>
            </w:r>
            <w:r w:rsidR="004F6D54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태그정보</w:t>
            </w:r>
            <w:r w:rsidRPr="00963AEA">
              <w:rPr>
                <w:rStyle w:val="ae"/>
                <w:rFonts w:hint="eastAsia"/>
                <w:color w:val="000000" w:themeColor="text1"/>
              </w:rPr>
              <w:t>를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입력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받는다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1A71FA2D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34DF4EE1" w14:textId="77777777" w:rsidR="00EF412A" w:rsidRPr="00963AEA" w:rsidRDefault="00EF412A" w:rsidP="009973E9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75E1EB9F" w14:textId="77777777" w:rsidR="00EF412A" w:rsidRPr="00963AEA" w:rsidRDefault="00EF412A" w:rsidP="009973E9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B03</w:t>
            </w:r>
          </w:p>
        </w:tc>
        <w:tc>
          <w:tcPr>
            <w:tcW w:w="5876" w:type="dxa"/>
            <w:shd w:val="clear" w:color="auto" w:fill="auto"/>
          </w:tcPr>
          <w:p w14:paraId="77192373" w14:textId="7FBB7056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저장을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실행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하면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color w:val="000000" w:themeColor="text1"/>
              </w:rPr>
              <w:t>DB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아이템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을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추가한다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.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</w:p>
        </w:tc>
      </w:tr>
      <w:tr w:rsidR="00963AEA" w:rsidRPr="00963AEA" w14:paraId="15DE29C4" w14:textId="77777777" w:rsidTr="009973E9">
        <w:trPr>
          <w:trHeight w:val="730"/>
        </w:trPr>
        <w:tc>
          <w:tcPr>
            <w:tcW w:w="1511" w:type="dxa"/>
            <w:vMerge w:val="restart"/>
            <w:shd w:val="clear" w:color="auto" w:fill="CCCCCC"/>
            <w:vAlign w:val="center"/>
          </w:tcPr>
          <w:p w14:paraId="21974C84" w14:textId="77777777" w:rsidR="00403354" w:rsidRPr="00963AEA" w:rsidRDefault="00403354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445F3853" w14:textId="77777777" w:rsidR="00403354" w:rsidRPr="00963AEA" w:rsidRDefault="00403354" w:rsidP="009973E9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14008FDD" w14:textId="13BD7CD7" w:rsidR="00403354" w:rsidRPr="00963AEA" w:rsidRDefault="0040335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되어있지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749BBE3D" w14:textId="066E251C" w:rsidR="00921322" w:rsidRPr="004F6D54" w:rsidRDefault="00921322" w:rsidP="004F6D54">
            <w:pPr>
              <w:pStyle w:val="af3"/>
              <w:numPr>
                <w:ilvl w:val="0"/>
                <w:numId w:val="33"/>
              </w:numPr>
              <w:ind w:leftChars="0"/>
              <w:rPr>
                <w:rStyle w:val="ae"/>
                <w:bCs/>
                <w:color w:val="000000" w:themeColor="text1"/>
              </w:rPr>
            </w:pPr>
            <w:r w:rsidRPr="00963AEA">
              <w:rPr>
                <w:rStyle w:val="ae"/>
                <w:rFonts w:hint="eastAsia"/>
                <w:bCs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필요한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서비스라는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안내창을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.</w:t>
            </w:r>
            <w:r w:rsidR="00FF37E1" w:rsidRPr="004F6D54">
              <w:rPr>
                <w:rStyle w:val="ae"/>
                <w:rFonts w:hint="eastAsia"/>
                <w:bCs/>
                <w:color w:val="000000" w:themeColor="text1"/>
              </w:rPr>
              <w:t>.</w:t>
            </w:r>
          </w:p>
        </w:tc>
      </w:tr>
      <w:tr w:rsidR="00963AEA" w:rsidRPr="00963AEA" w14:paraId="0B313373" w14:textId="77777777" w:rsidTr="009973E9">
        <w:trPr>
          <w:trHeight w:val="730"/>
        </w:trPr>
        <w:tc>
          <w:tcPr>
            <w:tcW w:w="1511" w:type="dxa"/>
            <w:vMerge/>
            <w:shd w:val="clear" w:color="auto" w:fill="CCCCCC"/>
            <w:vAlign w:val="center"/>
          </w:tcPr>
          <w:p w14:paraId="766C0E79" w14:textId="77777777" w:rsidR="00403354" w:rsidRPr="00963AEA" w:rsidRDefault="00403354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2A7422A8" w14:textId="44A73879" w:rsidR="00403354" w:rsidRPr="00963AEA" w:rsidRDefault="00403354" w:rsidP="009973E9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E02</w:t>
            </w:r>
          </w:p>
        </w:tc>
        <w:tc>
          <w:tcPr>
            <w:tcW w:w="5876" w:type="dxa"/>
            <w:shd w:val="clear" w:color="auto" w:fill="auto"/>
          </w:tcPr>
          <w:p w14:paraId="44BDE278" w14:textId="77777777" w:rsidR="00403354" w:rsidRPr="00963AEA" w:rsidRDefault="0053739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아무런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입력하지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않았을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446253AF" w14:textId="74287096" w:rsidR="00537394" w:rsidRPr="00963AEA" w:rsidRDefault="006C090C" w:rsidP="00537394">
            <w:pPr>
              <w:pStyle w:val="af3"/>
              <w:numPr>
                <w:ilvl w:val="0"/>
                <w:numId w:val="34"/>
              </w:numPr>
              <w:ind w:leftChars="0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경고창을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787008" w:rsidRPr="00963AEA" w14:paraId="5E25E4E0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06F50492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00BD09A5" w14:textId="77777777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6F279FAF" w14:textId="77777777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color w:val="000000" w:themeColor="text1"/>
              </w:rPr>
              <w:t>B02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03</w:t>
            </w:r>
          </w:p>
        </w:tc>
      </w:tr>
      <w:tr w:rsidR="00787008" w:rsidRPr="00963AEA" w14:paraId="23E79EAE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6ECA44C2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60BCA915" w14:textId="172D0483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N002</w:t>
            </w:r>
          </w:p>
        </w:tc>
        <w:tc>
          <w:tcPr>
            <w:tcW w:w="5876" w:type="dxa"/>
          </w:tcPr>
          <w:p w14:paraId="40AF65F7" w14:textId="298170FB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</w:t>
            </w:r>
            <w:r>
              <w:rPr>
                <w:rStyle w:val="ae"/>
                <w:color w:val="000000" w:themeColor="text1"/>
              </w:rPr>
              <w:t>1</w:t>
            </w:r>
          </w:p>
        </w:tc>
      </w:tr>
      <w:tr w:rsidR="00787008" w:rsidRPr="00963AEA" w14:paraId="17DA2E61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39B303D7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23A71CF5" w14:textId="7B88C51A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S</w:t>
            </w:r>
            <w:r>
              <w:rPr>
                <w:rStyle w:val="ae"/>
                <w:color w:val="000000" w:themeColor="text1"/>
              </w:rPr>
              <w:t>N003</w:t>
            </w:r>
          </w:p>
        </w:tc>
        <w:tc>
          <w:tcPr>
            <w:tcW w:w="5876" w:type="dxa"/>
          </w:tcPr>
          <w:p w14:paraId="5D0EB247" w14:textId="57ED52C9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B</w:t>
            </w:r>
            <w:r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02</w:t>
            </w:r>
          </w:p>
        </w:tc>
      </w:tr>
    </w:tbl>
    <w:p w14:paraId="6C1F24E8" w14:textId="50F63600" w:rsidR="00EF412A" w:rsidRPr="00963AEA" w:rsidRDefault="00EF412A" w:rsidP="004221DF">
      <w:pPr>
        <w:rPr>
          <w:color w:val="000000" w:themeColor="text1"/>
        </w:rPr>
      </w:pPr>
    </w:p>
    <w:p w14:paraId="77115239" w14:textId="4F50B3F6" w:rsidR="00EF412A" w:rsidRPr="00963AEA" w:rsidRDefault="00EF412A" w:rsidP="00EF412A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t>UC00</w:t>
      </w:r>
      <w:r w:rsidR="00607352" w:rsidRPr="00963AEA">
        <w:rPr>
          <w:color w:val="000000" w:themeColor="text1"/>
        </w:rPr>
        <w:t>6</w:t>
      </w:r>
      <w:r w:rsidRPr="00963AEA">
        <w:rPr>
          <w:color w:val="000000" w:themeColor="text1"/>
        </w:rPr>
        <w:t xml:space="preserve">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있는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정보를</w:t>
      </w:r>
      <w:r w:rsidRPr="00963AEA">
        <w:rPr>
          <w:rFonts w:hint="eastAsia"/>
          <w:color w:val="000000" w:themeColor="text1"/>
        </w:rPr>
        <w:t xml:space="preserve"> </w:t>
      </w:r>
      <w:r w:rsidR="00607352" w:rsidRPr="00963AEA">
        <w:rPr>
          <w:rFonts w:hint="eastAsia"/>
          <w:color w:val="000000" w:themeColor="text1"/>
        </w:rPr>
        <w:t>조회</w:t>
      </w:r>
      <w:r w:rsidRPr="00963AEA">
        <w:rPr>
          <w:rFonts w:hint="eastAsia"/>
          <w:color w:val="000000" w:themeColor="text1"/>
        </w:rPr>
        <w:t>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761B07CB" w14:textId="77777777" w:rsidTr="009973E9">
        <w:tc>
          <w:tcPr>
            <w:tcW w:w="1511" w:type="dxa"/>
            <w:shd w:val="clear" w:color="auto" w:fill="CCCCCC"/>
            <w:vAlign w:val="center"/>
          </w:tcPr>
          <w:p w14:paraId="6E8C5B0D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198DF5CA" w14:textId="10622370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있는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전체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데이터를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분류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없이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조회한다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5DAE429C" w14:textId="77777777" w:rsidTr="009973E9">
        <w:tc>
          <w:tcPr>
            <w:tcW w:w="1511" w:type="dxa"/>
            <w:shd w:val="clear" w:color="auto" w:fill="CCCCCC"/>
            <w:vAlign w:val="center"/>
          </w:tcPr>
          <w:p w14:paraId="0606E68B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51C71645" w14:textId="77777777" w:rsidR="00EF412A" w:rsidRPr="00963AEA" w:rsidRDefault="00EF412A" w:rsidP="009973E9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2BD7CB76" w14:textId="77777777" w:rsidTr="009973E9">
        <w:tc>
          <w:tcPr>
            <w:tcW w:w="1511" w:type="dxa"/>
            <w:shd w:val="clear" w:color="auto" w:fill="CCCCCC"/>
            <w:vAlign w:val="center"/>
          </w:tcPr>
          <w:p w14:paraId="013E49F2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4DA77246" w14:textId="44EE5984" w:rsidR="00EF412A" w:rsidRPr="00963AEA" w:rsidRDefault="00FD285F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메뉴를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선택한다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0E0CECB" w14:textId="77777777" w:rsidTr="009973E9">
        <w:tc>
          <w:tcPr>
            <w:tcW w:w="1511" w:type="dxa"/>
            <w:shd w:val="clear" w:color="auto" w:fill="CCCCCC"/>
            <w:vAlign w:val="center"/>
          </w:tcPr>
          <w:p w14:paraId="10A53F9E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2E864A65" w14:textId="3B962732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</w:p>
        </w:tc>
      </w:tr>
      <w:tr w:rsidR="00963AEA" w:rsidRPr="00963AEA" w14:paraId="2684E81D" w14:textId="77777777" w:rsidTr="009973E9">
        <w:tc>
          <w:tcPr>
            <w:tcW w:w="1511" w:type="dxa"/>
            <w:shd w:val="clear" w:color="auto" w:fill="CCCCCC"/>
            <w:vAlign w:val="center"/>
          </w:tcPr>
          <w:p w14:paraId="7B6A343C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3462D09E" w14:textId="77777777" w:rsidR="00EF412A" w:rsidRPr="00963AEA" w:rsidRDefault="00EF412A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4DEA09C0" w14:textId="32949F82" w:rsidR="00EF412A" w:rsidRPr="00963AEA" w:rsidRDefault="00EF412A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메뉴를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선택하면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현재까지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등록된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사용자의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정보를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모두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보여준다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6A6D2F" w:rsidRPr="006A6D2F" w14:paraId="30460A44" w14:textId="77777777" w:rsidTr="009973E9">
        <w:trPr>
          <w:trHeight w:val="730"/>
        </w:trPr>
        <w:tc>
          <w:tcPr>
            <w:tcW w:w="1511" w:type="dxa"/>
            <w:vMerge w:val="restart"/>
            <w:shd w:val="clear" w:color="auto" w:fill="CCCCCC"/>
            <w:vAlign w:val="center"/>
          </w:tcPr>
          <w:p w14:paraId="1DD556AF" w14:textId="77777777" w:rsidR="006A6D2F" w:rsidRPr="00963AEA" w:rsidRDefault="006A6D2F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1C6B30BF" w14:textId="77777777" w:rsidR="006A6D2F" w:rsidRPr="00963AEA" w:rsidRDefault="006A6D2F" w:rsidP="009973E9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7696F7D0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되어있지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615C62C5" w14:textId="53C7A9D7" w:rsidR="006A6D2F" w:rsidRPr="00963AEA" w:rsidRDefault="006A6D2F" w:rsidP="007A474C">
            <w:pPr>
              <w:pStyle w:val="af3"/>
              <w:numPr>
                <w:ilvl w:val="0"/>
                <w:numId w:val="35"/>
              </w:numPr>
              <w:ind w:leftChars="0"/>
              <w:rPr>
                <w:rStyle w:val="ae"/>
                <w:color w:val="000000" w:themeColor="text1"/>
              </w:rPr>
            </w:pPr>
            <w:r>
              <w:rPr>
                <w:rStyle w:val="ae"/>
                <w:color w:val="000000" w:themeColor="text1"/>
              </w:rPr>
              <w:t>“</w:t>
            </w:r>
            <w:r>
              <w:rPr>
                <w:rStyle w:val="ae"/>
                <w:rFonts w:hint="eastAsia"/>
                <w:color w:val="000000" w:themeColor="text1"/>
              </w:rPr>
              <w:t>로그인이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필요한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서비스입니다</w:t>
            </w:r>
            <w:r>
              <w:rPr>
                <w:rStyle w:val="ae"/>
                <w:rFonts w:hint="eastAsia"/>
                <w:color w:val="000000" w:themeColor="text1"/>
              </w:rPr>
              <w:t>.</w:t>
            </w:r>
            <w:r>
              <w:rPr>
                <w:rStyle w:val="ae"/>
                <w:color w:val="000000" w:themeColor="text1"/>
              </w:rPr>
              <w:t>”</w:t>
            </w:r>
            <w:r>
              <w:rPr>
                <w:rStyle w:val="ae"/>
                <w:rFonts w:hint="eastAsia"/>
                <w:color w:val="000000" w:themeColor="text1"/>
              </w:rPr>
              <w:t>라는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메시지를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출력</w:t>
            </w:r>
            <w:r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6A6D2F" w:rsidRPr="00963AEA" w14:paraId="7D7B1A00" w14:textId="77777777" w:rsidTr="006A6D2F">
        <w:trPr>
          <w:trHeight w:val="960"/>
        </w:trPr>
        <w:tc>
          <w:tcPr>
            <w:tcW w:w="1511" w:type="dxa"/>
            <w:vMerge/>
            <w:shd w:val="clear" w:color="auto" w:fill="CCCCCC"/>
            <w:vAlign w:val="center"/>
          </w:tcPr>
          <w:p w14:paraId="277F9022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63C925A4" w14:textId="504A7683" w:rsidR="006A6D2F" w:rsidRPr="00963AEA" w:rsidRDefault="006A6D2F" w:rsidP="007A474C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02</w:t>
            </w:r>
          </w:p>
        </w:tc>
        <w:tc>
          <w:tcPr>
            <w:tcW w:w="5876" w:type="dxa"/>
            <w:shd w:val="clear" w:color="auto" w:fill="auto"/>
          </w:tcPr>
          <w:p w14:paraId="15B2487E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등록된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한가지도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없을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36B5F4BF" w14:textId="2AEFD059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없으므로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메시지</w:t>
            </w:r>
            <w:r w:rsidRPr="00963AEA">
              <w:rPr>
                <w:rStyle w:val="ae"/>
                <w:rFonts w:hint="eastAsia"/>
                <w:color w:val="000000" w:themeColor="text1"/>
              </w:rPr>
              <w:t>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6A6D2F" w:rsidRPr="00963AEA" w14:paraId="252B0EB4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0A049F5C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6E6238ED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492ED841" w14:textId="2DB4281E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</w:p>
        </w:tc>
      </w:tr>
      <w:tr w:rsidR="006A6D2F" w:rsidRPr="00963AEA" w14:paraId="11EE0E96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7FDFE81A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4BD8300C" w14:textId="7B740A18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</w:t>
            </w:r>
            <w:r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</w:tcPr>
          <w:p w14:paraId="3FB806EA" w14:textId="182E82AC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01</w:t>
            </w:r>
          </w:p>
        </w:tc>
      </w:tr>
      <w:tr w:rsidR="006A6D2F" w:rsidRPr="00963AEA" w14:paraId="7C932C86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173114C2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50F603BC" w14:textId="6809AF34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S</w:t>
            </w:r>
            <w:r>
              <w:rPr>
                <w:rStyle w:val="ae"/>
                <w:color w:val="000000" w:themeColor="text1"/>
              </w:rPr>
              <w:t>N003</w:t>
            </w:r>
          </w:p>
        </w:tc>
        <w:tc>
          <w:tcPr>
            <w:tcW w:w="5876" w:type="dxa"/>
          </w:tcPr>
          <w:p w14:paraId="08FA120D" w14:textId="1ABD6660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B</w:t>
            </w:r>
            <w:r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02</w:t>
            </w:r>
          </w:p>
        </w:tc>
      </w:tr>
    </w:tbl>
    <w:p w14:paraId="45CE9C48" w14:textId="240A32DB" w:rsidR="007E70C2" w:rsidRPr="00963AEA" w:rsidRDefault="007E70C2" w:rsidP="000C1642">
      <w:pPr>
        <w:rPr>
          <w:color w:val="000000" w:themeColor="text1"/>
        </w:rPr>
      </w:pPr>
    </w:p>
    <w:p w14:paraId="3148BC58" w14:textId="2D35C628" w:rsidR="00533DE6" w:rsidRPr="00963AEA" w:rsidRDefault="00FB5DD2" w:rsidP="00FB5DD2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t xml:space="preserve">UC007: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있는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정보를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수정한다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56CC7BEE" w14:textId="77777777" w:rsidTr="00D41EEE">
        <w:tc>
          <w:tcPr>
            <w:tcW w:w="1511" w:type="dxa"/>
            <w:shd w:val="clear" w:color="auto" w:fill="CCCCCC"/>
            <w:vAlign w:val="center"/>
          </w:tcPr>
          <w:p w14:paraId="4E6E4FF6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78FE81F5" w14:textId="3CA8ECC9" w:rsidR="00533DE6" w:rsidRPr="00963AEA" w:rsidRDefault="00F41DE0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있는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603399" w:rsidRPr="00963AEA">
              <w:rPr>
                <w:rStyle w:val="ae"/>
                <w:rFonts w:hint="eastAsia"/>
                <w:color w:val="000000" w:themeColor="text1"/>
              </w:rPr>
              <w:t>의</w:t>
            </w:r>
            <w:r w:rsidR="00603399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수정한다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15570FB" w14:textId="77777777" w:rsidTr="00D41EEE">
        <w:tc>
          <w:tcPr>
            <w:tcW w:w="1511" w:type="dxa"/>
            <w:shd w:val="clear" w:color="auto" w:fill="CCCCCC"/>
            <w:vAlign w:val="center"/>
          </w:tcPr>
          <w:p w14:paraId="7DBB30E6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114FE6C9" w14:textId="6FE7E08A" w:rsidR="00533DE6" w:rsidRPr="00963AEA" w:rsidRDefault="00533DE6" w:rsidP="00D41EEE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227D42B1" w14:textId="77777777" w:rsidTr="00D41EEE">
        <w:tc>
          <w:tcPr>
            <w:tcW w:w="1511" w:type="dxa"/>
            <w:shd w:val="clear" w:color="auto" w:fill="CCCCCC"/>
            <w:vAlign w:val="center"/>
          </w:tcPr>
          <w:p w14:paraId="05DC1D5C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685F1388" w14:textId="3357CAC4" w:rsidR="00533DE6" w:rsidRPr="00963AEA" w:rsidRDefault="008014FA" w:rsidP="00D41EEE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수정버튼을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누른다</w:t>
            </w:r>
            <w:r w:rsidR="00D448E0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0760C6A2" w14:textId="77777777" w:rsidTr="00D41EEE">
        <w:tc>
          <w:tcPr>
            <w:tcW w:w="1511" w:type="dxa"/>
            <w:shd w:val="clear" w:color="auto" w:fill="CCCCCC"/>
            <w:vAlign w:val="center"/>
          </w:tcPr>
          <w:p w14:paraId="3A744490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19770E00" w14:textId="7AC4580A" w:rsidR="00533DE6" w:rsidRPr="00963AEA" w:rsidRDefault="007C3E39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수정된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적용된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전체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목록을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7C8E96D" w14:textId="77777777" w:rsidTr="00D41EEE">
        <w:tc>
          <w:tcPr>
            <w:tcW w:w="1511" w:type="dxa"/>
            <w:vMerge w:val="restart"/>
            <w:shd w:val="clear" w:color="auto" w:fill="CCCCCC"/>
            <w:vAlign w:val="center"/>
          </w:tcPr>
          <w:p w14:paraId="26B0E3E9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6B2417D1" w14:textId="77777777" w:rsidR="00533DE6" w:rsidRPr="00963AEA" w:rsidRDefault="00533DE6" w:rsidP="00D41EE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62B29347" w14:textId="027D7714" w:rsidR="00533DE6" w:rsidRPr="00963AEA" w:rsidRDefault="00B32141" w:rsidP="00D41EE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에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있는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중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하나에서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수정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메뉴를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선택한다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963AEA" w:rsidRPr="00963AEA" w14:paraId="5959B039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71AFE43E" w14:textId="77777777" w:rsidR="00533DE6" w:rsidRPr="00963AEA" w:rsidRDefault="00533DE6" w:rsidP="00D41EEE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03D4233A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 xml:space="preserve"> B02</w:t>
            </w:r>
          </w:p>
        </w:tc>
        <w:tc>
          <w:tcPr>
            <w:tcW w:w="5876" w:type="dxa"/>
            <w:shd w:val="clear" w:color="auto" w:fill="auto"/>
          </w:tcPr>
          <w:p w14:paraId="7C580F8E" w14:textId="0D39B773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사진</w:t>
            </w:r>
            <w:r w:rsidRPr="00963AEA">
              <w:rPr>
                <w:rStyle w:val="ae"/>
                <w:rFonts w:hint="eastAsia"/>
                <w:color w:val="000000" w:themeColor="text1"/>
              </w:rPr>
              <w:t>,</w:t>
            </w:r>
            <w:r w:rsidRPr="00963AEA">
              <w:rPr>
                <w:rStyle w:val="ae"/>
                <w:color w:val="000000" w:themeColor="text1"/>
              </w:rPr>
              <w:t xml:space="preserve"> </w:t>
            </w:r>
            <w:r w:rsidR="005954DA">
              <w:rPr>
                <w:rStyle w:val="ae"/>
                <w:rFonts w:hint="eastAsia"/>
                <w:color w:val="000000" w:themeColor="text1"/>
              </w:rPr>
              <w:t>카테고리</w:t>
            </w:r>
            <w:r w:rsidR="005954DA">
              <w:rPr>
                <w:rStyle w:val="ae"/>
                <w:rFonts w:hint="eastAsia"/>
                <w:color w:val="000000" w:themeColor="text1"/>
              </w:rPr>
              <w:t>,</w:t>
            </w:r>
            <w:r w:rsidR="005954DA">
              <w:rPr>
                <w:rStyle w:val="ae"/>
                <w:color w:val="000000" w:themeColor="text1"/>
              </w:rPr>
              <w:t xml:space="preserve"> </w:t>
            </w:r>
            <w:r w:rsidR="005954DA">
              <w:rPr>
                <w:rStyle w:val="ae"/>
                <w:rFonts w:hint="eastAsia"/>
                <w:color w:val="000000" w:themeColor="text1"/>
              </w:rPr>
              <w:t>태그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중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수정하려는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291764">
              <w:rPr>
                <w:rStyle w:val="ae"/>
                <w:rFonts w:hint="eastAsia"/>
                <w:color w:val="000000" w:themeColor="text1"/>
              </w:rPr>
              <w:t>수정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할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수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있</w:t>
            </w:r>
            <w:r w:rsidR="00786A09">
              <w:rPr>
                <w:rStyle w:val="ae"/>
                <w:rFonts w:hint="eastAsia"/>
                <w:color w:val="000000" w:themeColor="text1"/>
              </w:rPr>
              <w:t>는</w:t>
            </w:r>
            <w:r w:rsidR="00786A09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페이지를</w:t>
            </w:r>
            <w:r w:rsidR="00786A09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띄어</w:t>
            </w:r>
            <w:r w:rsidR="00B5582B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준다</w:t>
            </w:r>
            <w:r w:rsidR="00786A09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3AFF14FD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60CA5B70" w14:textId="77777777" w:rsidR="00533DE6" w:rsidRPr="00963AEA" w:rsidRDefault="00533DE6" w:rsidP="00D41EEE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4E22C4A2" w14:textId="77777777" w:rsidR="00533DE6" w:rsidRPr="00963AEA" w:rsidRDefault="00533DE6" w:rsidP="00D41EEE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B03</w:t>
            </w:r>
          </w:p>
        </w:tc>
        <w:tc>
          <w:tcPr>
            <w:tcW w:w="5876" w:type="dxa"/>
            <w:shd w:val="clear" w:color="auto" w:fill="auto"/>
          </w:tcPr>
          <w:p w14:paraId="26DE58BD" w14:textId="02518A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저장을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실행하면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FA4755" w:rsidRPr="00963AEA">
              <w:rPr>
                <w:rStyle w:val="ae"/>
                <w:rFonts w:hint="eastAsia"/>
                <w:color w:val="000000" w:themeColor="text1"/>
              </w:rPr>
              <w:t>수정</w:t>
            </w:r>
            <w:r w:rsidR="001B520C">
              <w:rPr>
                <w:rStyle w:val="ae"/>
                <w:rFonts w:hint="eastAsia"/>
                <w:color w:val="000000" w:themeColor="text1"/>
              </w:rPr>
              <w:t>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데이터를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64197" w:rsidRPr="00963AEA">
              <w:rPr>
                <w:rStyle w:val="ae"/>
                <w:color w:val="000000" w:themeColor="text1"/>
              </w:rPr>
              <w:t>DB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>에서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>업데이트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5582B">
              <w:rPr>
                <w:rStyle w:val="ae"/>
                <w:rFonts w:hint="eastAsia"/>
                <w:color w:val="000000" w:themeColor="text1"/>
              </w:rPr>
              <w:t>한다</w:t>
            </w:r>
            <w:r w:rsidR="00B5582B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2D1E38C6" w14:textId="77777777" w:rsidTr="006B001A">
        <w:trPr>
          <w:trHeight w:val="730"/>
        </w:trPr>
        <w:tc>
          <w:tcPr>
            <w:tcW w:w="1511" w:type="dxa"/>
            <w:shd w:val="clear" w:color="auto" w:fill="CCCCCC"/>
            <w:vAlign w:val="center"/>
          </w:tcPr>
          <w:p w14:paraId="66D50EF1" w14:textId="77777777" w:rsidR="00C04755" w:rsidRPr="00963AEA" w:rsidRDefault="00C04755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16AB1602" w14:textId="1F5B3C3A" w:rsidR="00C04755" w:rsidRPr="00963AEA" w:rsidRDefault="00C04755" w:rsidP="00D41EEE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398CE1B0" w14:textId="338DE74E" w:rsidR="00C04755" w:rsidRPr="00963AEA" w:rsidRDefault="00B5582B" w:rsidP="00D41EEE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입력하지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않은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정보가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있을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1EAEA5E0" w14:textId="6CBAE41E" w:rsidR="00C04755" w:rsidRPr="00963AEA" w:rsidRDefault="00C04755" w:rsidP="00EF412A">
            <w:pPr>
              <w:pStyle w:val="af3"/>
              <w:numPr>
                <w:ilvl w:val="0"/>
                <w:numId w:val="31"/>
              </w:numPr>
              <w:ind w:left="1160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경고문을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6773E566" w14:textId="77777777" w:rsidTr="00D41EEE">
        <w:tc>
          <w:tcPr>
            <w:tcW w:w="1511" w:type="dxa"/>
            <w:vMerge w:val="restart"/>
            <w:shd w:val="clear" w:color="auto" w:fill="CCCCCC"/>
            <w:vAlign w:val="center"/>
          </w:tcPr>
          <w:p w14:paraId="11F8704E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02F90A13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2704350C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color w:val="000000" w:themeColor="text1"/>
              </w:rPr>
              <w:t>B02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03</w:t>
            </w:r>
          </w:p>
        </w:tc>
      </w:tr>
      <w:tr w:rsidR="00963AEA" w:rsidRPr="00963AEA" w14:paraId="11D41EC0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026873C0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7C2D44CB" w14:textId="2C63E88F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</w:t>
            </w:r>
            <w:r w:rsidR="00B5582B"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</w:tcPr>
          <w:p w14:paraId="6FB51ADA" w14:textId="0FDD7E1C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</w:t>
            </w:r>
            <w:r w:rsidR="00806411" w:rsidRPr="00963AEA">
              <w:rPr>
                <w:rStyle w:val="ae"/>
                <w:color w:val="000000" w:themeColor="text1"/>
              </w:rPr>
              <w:t>1</w:t>
            </w:r>
          </w:p>
        </w:tc>
      </w:tr>
    </w:tbl>
    <w:p w14:paraId="44CEEE42" w14:textId="4D0D25B7" w:rsidR="004E41A8" w:rsidRDefault="004E41A8" w:rsidP="000C1642">
      <w:pPr>
        <w:rPr>
          <w:color w:val="000000" w:themeColor="text1"/>
        </w:rPr>
      </w:pPr>
    </w:p>
    <w:p w14:paraId="0C6CB0A8" w14:textId="77777777" w:rsidR="00D939E6" w:rsidRPr="00963AEA" w:rsidRDefault="00D939E6" w:rsidP="000C1642">
      <w:pPr>
        <w:rPr>
          <w:color w:val="000000" w:themeColor="text1"/>
        </w:rPr>
      </w:pPr>
    </w:p>
    <w:p w14:paraId="519723B5" w14:textId="12A33C7F" w:rsidR="004E41A8" w:rsidRPr="00963AEA" w:rsidRDefault="004E41A8" w:rsidP="004E41A8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t xml:space="preserve">UC008: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있는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옷을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삭제</w:t>
      </w:r>
      <w:r w:rsidRPr="00963AEA">
        <w:rPr>
          <w:rFonts w:hint="eastAsia"/>
          <w:color w:val="000000" w:themeColor="text1"/>
        </w:rPr>
        <w:t>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4AC82B16" w14:textId="77777777" w:rsidTr="009973E9">
        <w:tc>
          <w:tcPr>
            <w:tcW w:w="1511" w:type="dxa"/>
            <w:shd w:val="clear" w:color="auto" w:fill="CCCCCC"/>
            <w:vAlign w:val="center"/>
          </w:tcPr>
          <w:p w14:paraId="2E41A667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27999A7B" w14:textId="0BF5EE0F" w:rsidR="00EA711F" w:rsidRPr="00B02CC7" w:rsidRDefault="00EA711F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 xml:space="preserve">사용자의 </w:t>
            </w:r>
            <w:r w:rsidRPr="00B02CC7">
              <w:rPr>
                <w:rStyle w:val="ae"/>
                <w:rFonts w:ascii="돋움" w:eastAsia="돋움" w:hAnsi="돋움"/>
                <w:color w:val="000000" w:themeColor="text1"/>
              </w:rPr>
              <w:t>“</w:t>
            </w: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나의 옷장</w:t>
            </w:r>
            <w:r w:rsidRPr="00B02CC7">
              <w:rPr>
                <w:rStyle w:val="ae"/>
                <w:rFonts w:ascii="돋움" w:eastAsia="돋움" w:hAnsi="돋움"/>
                <w:color w:val="000000" w:themeColor="text1"/>
              </w:rPr>
              <w:t>”</w:t>
            </w: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에 있는 옷의 정보를 삭제한다.</w:t>
            </w:r>
          </w:p>
        </w:tc>
      </w:tr>
      <w:tr w:rsidR="00963AEA" w:rsidRPr="00963AEA" w14:paraId="16D88686" w14:textId="77777777" w:rsidTr="009973E9">
        <w:tc>
          <w:tcPr>
            <w:tcW w:w="1511" w:type="dxa"/>
            <w:shd w:val="clear" w:color="auto" w:fill="CCCCCC"/>
            <w:vAlign w:val="center"/>
          </w:tcPr>
          <w:p w14:paraId="7C29D2FD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6B90389B" w14:textId="77777777" w:rsidR="00EA711F" w:rsidRPr="00B02CC7" w:rsidRDefault="00EA711F" w:rsidP="00EA711F">
            <w:pPr>
              <w:tabs>
                <w:tab w:val="left" w:pos="2183"/>
              </w:tabs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사용자</w:t>
            </w:r>
          </w:p>
        </w:tc>
      </w:tr>
      <w:tr w:rsidR="00963AEA" w:rsidRPr="00963AEA" w14:paraId="3F6BB99B" w14:textId="77777777" w:rsidTr="009973E9">
        <w:tc>
          <w:tcPr>
            <w:tcW w:w="1511" w:type="dxa"/>
            <w:shd w:val="clear" w:color="auto" w:fill="CCCCCC"/>
            <w:vAlign w:val="center"/>
          </w:tcPr>
          <w:p w14:paraId="0BAD9208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1CC7FE19" w14:textId="4905D85E" w:rsidR="00EA711F" w:rsidRPr="00B02CC7" w:rsidRDefault="00E80E61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삭제 버튼을 누른다</w:t>
            </w:r>
            <w:r w:rsidR="00EA711F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.</w:t>
            </w:r>
          </w:p>
        </w:tc>
      </w:tr>
      <w:tr w:rsidR="00963AEA" w:rsidRPr="00963AEA" w14:paraId="3B80F13C" w14:textId="77777777" w:rsidTr="009973E9">
        <w:tc>
          <w:tcPr>
            <w:tcW w:w="1511" w:type="dxa"/>
            <w:shd w:val="clear" w:color="auto" w:fill="CCCCCC"/>
            <w:vAlign w:val="center"/>
          </w:tcPr>
          <w:p w14:paraId="22BC55D0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2E34D29F" w14:textId="26EDDB88" w:rsidR="00EA711F" w:rsidRPr="00B02CC7" w:rsidRDefault="009B5448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업데이트된</w:t>
            </w:r>
            <w:r w:rsidR="00EA711F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 xml:space="preserve"> 사용자의 전체 옷 목록을 보여준다. </w:t>
            </w:r>
          </w:p>
        </w:tc>
      </w:tr>
      <w:tr w:rsidR="00963AEA" w:rsidRPr="00963AEA" w14:paraId="1515E710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5CB34B9C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65687E14" w14:textId="24C01592" w:rsidR="00EA711F" w:rsidRPr="00963AEA" w:rsidRDefault="00EA711F" w:rsidP="00EA711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74B9C05F" w14:textId="383CAAE8" w:rsidR="00EA711F" w:rsidRPr="00B02CC7" w:rsidRDefault="00B02CC7" w:rsidP="00EA711F">
            <w:pPr>
              <w:pStyle w:val="af"/>
              <w:jc w:val="both"/>
              <w:rPr>
                <w:rStyle w:val="ae"/>
                <w:rFonts w:cs="Times New Roman"/>
                <w:b w:val="0"/>
                <w:bCs/>
                <w:color w:val="000000" w:themeColor="text1"/>
                <w:szCs w:val="24"/>
              </w:rPr>
            </w:pPr>
            <w:r w:rsidRPr="00B02CC7">
              <w:rPr>
                <w:rStyle w:val="ae"/>
                <w:rFonts w:hint="eastAsia"/>
                <w:b w:val="0"/>
                <w:bCs/>
                <w:color w:val="000000" w:themeColor="text1"/>
              </w:rPr>
              <w:t>정말로 삭제할 것인지 묻는 경고창을 띄워준다.</w:t>
            </w:r>
          </w:p>
        </w:tc>
      </w:tr>
      <w:tr w:rsidR="00963AEA" w:rsidRPr="00963AEA" w14:paraId="57F809C9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157F7534" w14:textId="77777777" w:rsidR="00EA711F" w:rsidRPr="00963AEA" w:rsidRDefault="00EA711F" w:rsidP="00EA711F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55BFFF4A" w14:textId="4BE9165A" w:rsidR="00EA711F" w:rsidRPr="00963AEA" w:rsidRDefault="00EA711F" w:rsidP="00EA711F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</w:t>
            </w:r>
            <w:r w:rsidR="00B02CC7"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  <w:shd w:val="clear" w:color="auto" w:fill="auto"/>
          </w:tcPr>
          <w:p w14:paraId="41B1AAF3" w14:textId="6FB251F0" w:rsidR="00EA711F" w:rsidRPr="00B02CC7" w:rsidRDefault="000F1EB5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 xml:space="preserve">확인을 눌렀을 경우 </w:t>
            </w:r>
            <w:r w:rsidR="00665101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 xml:space="preserve">사용자의 </w:t>
            </w:r>
            <w:r w:rsidR="00665101" w:rsidRPr="00B02CC7">
              <w:rPr>
                <w:rStyle w:val="ae"/>
                <w:rFonts w:ascii="돋움" w:eastAsia="돋움" w:hAnsi="돋움"/>
                <w:color w:val="000000" w:themeColor="text1"/>
              </w:rPr>
              <w:t>“</w:t>
            </w:r>
            <w:r w:rsidR="00665101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나의 옷장</w:t>
            </w:r>
            <w:r w:rsidR="00665101" w:rsidRPr="00B02CC7">
              <w:rPr>
                <w:rStyle w:val="ae"/>
                <w:rFonts w:ascii="돋움" w:eastAsia="돋움" w:hAnsi="돋움"/>
                <w:color w:val="000000" w:themeColor="text1"/>
              </w:rPr>
              <w:t>”</w:t>
            </w:r>
            <w:r w:rsidR="00665101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에서 해당 옷의 정보를 삭제한다.</w:t>
            </w:r>
          </w:p>
        </w:tc>
      </w:tr>
      <w:tr w:rsidR="00963AEA" w:rsidRPr="00963AEA" w14:paraId="15353BED" w14:textId="77777777" w:rsidTr="009973E9">
        <w:tc>
          <w:tcPr>
            <w:tcW w:w="1511" w:type="dxa"/>
            <w:shd w:val="clear" w:color="auto" w:fill="CCCCCC"/>
            <w:vAlign w:val="center"/>
          </w:tcPr>
          <w:p w14:paraId="5209FF32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648FF814" w14:textId="77777777" w:rsidR="00EA711F" w:rsidRPr="00963AEA" w:rsidRDefault="00EA711F" w:rsidP="00EA711F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022D0C15" w14:textId="126CA8CA" w:rsidR="00EA711F" w:rsidRPr="00B02CC7" w:rsidRDefault="00EA711F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B01→</w:t>
            </w:r>
            <w:r w:rsidRPr="00B02CC7">
              <w:rPr>
                <w:rStyle w:val="ae"/>
                <w:rFonts w:ascii="돋움" w:eastAsia="돋움" w:hAnsi="돋움"/>
                <w:color w:val="000000" w:themeColor="text1"/>
              </w:rPr>
              <w:t>B02</w:t>
            </w:r>
          </w:p>
        </w:tc>
      </w:tr>
    </w:tbl>
    <w:p w14:paraId="28E96B09" w14:textId="77777777" w:rsidR="004E41A8" w:rsidRPr="00302BD1" w:rsidRDefault="004E41A8" w:rsidP="000C1642">
      <w:pPr>
        <w:rPr>
          <w:rFonts w:ascii="돋움" w:eastAsia="돋움" w:hAnsi="돋움"/>
          <w:bCs/>
        </w:rPr>
      </w:pPr>
    </w:p>
    <w:p w14:paraId="2DC260E0" w14:textId="365FFE4D" w:rsidR="0028448D" w:rsidRPr="00302BD1" w:rsidRDefault="0028448D" w:rsidP="00302BD1">
      <w:pPr>
        <w:pStyle w:val="4"/>
      </w:pPr>
      <w:r w:rsidRPr="00302BD1">
        <w:rPr>
          <w:rStyle w:val="ae"/>
          <w:rFonts w:hint="eastAsia"/>
          <w:color w:val="auto"/>
        </w:rPr>
        <w:t>UC009: 옷을 계절, 카테고리</w:t>
      </w:r>
      <w:r w:rsidR="00F62380">
        <w:rPr>
          <w:rStyle w:val="ae"/>
          <w:rFonts w:hint="eastAsia"/>
          <w:color w:val="auto"/>
        </w:rPr>
        <w:t>,</w:t>
      </w:r>
      <w:r w:rsidR="00F62380">
        <w:rPr>
          <w:rStyle w:val="ae"/>
          <w:color w:val="auto"/>
        </w:rPr>
        <w:t xml:space="preserve"> </w:t>
      </w:r>
      <w:r w:rsidR="00F62380">
        <w:rPr>
          <w:rStyle w:val="ae"/>
          <w:rFonts w:hint="eastAsia"/>
          <w:color w:val="auto"/>
        </w:rPr>
        <w:t>태그</w:t>
      </w:r>
      <w:r w:rsidRPr="00302BD1">
        <w:rPr>
          <w:rStyle w:val="ae"/>
          <w:rFonts w:hint="eastAsia"/>
          <w:color w:val="auto"/>
        </w:rPr>
        <w:t>별로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2C8CE6F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50B3A22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EC23" w14:textId="34087CEA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</w:t>
            </w:r>
            <w:r w:rsidR="00F62380">
              <w:rPr>
                <w:rStyle w:val="ae"/>
                <w:rFonts w:ascii="돋움" w:eastAsia="돋움" w:hAnsi="돋움" w:hint="eastAsia"/>
                <w:color w:val="000000" w:themeColor="text1"/>
                <w:szCs w:val="20"/>
              </w:rPr>
              <w:t xml:space="preserve"> 검색한 결과</w:t>
            </w: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에 해당하는 옷의 목록을 조회한다.</w:t>
            </w:r>
          </w:p>
        </w:tc>
      </w:tr>
      <w:tr w:rsidR="0028448D" w:rsidRPr="00302BD1" w14:paraId="3F5B6441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4863D7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00779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</w:t>
            </w:r>
          </w:p>
        </w:tc>
      </w:tr>
      <w:tr w:rsidR="0028448D" w:rsidRPr="00302BD1" w14:paraId="4DFDD01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021ED6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D4F74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로그인을 실행한 후 네비게이션 바에서 나의 옷장을 들어간다.</w:t>
            </w:r>
          </w:p>
        </w:tc>
      </w:tr>
      <w:tr w:rsidR="0028448D" w:rsidRPr="00302BD1" w14:paraId="2CE6EAF7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D259A2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713FF" w14:textId="6C570895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검색한 계절조건과 카테고리</w:t>
            </w:r>
            <w:r w:rsidR="00F62380">
              <w:rPr>
                <w:rStyle w:val="ae"/>
                <w:rFonts w:ascii="돋움" w:eastAsia="돋움" w:hAnsi="돋움" w:hint="eastAsia"/>
                <w:color w:val="000000" w:themeColor="text1"/>
                <w:szCs w:val="20"/>
              </w:rPr>
              <w:t>,태그</w:t>
            </w: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에 해당하는 옷의 목록을 보여준다.</w:t>
            </w:r>
          </w:p>
        </w:tc>
      </w:tr>
      <w:tr w:rsidR="0028448D" w:rsidRPr="00302BD1" w14:paraId="7FC9F0AC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1D0CA9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8D9EC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b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D0F1F" w14:textId="45C1027A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원하는 계절과 옷의 카테고리</w:t>
            </w:r>
            <w:r w:rsidR="00F62380">
              <w:rPr>
                <w:rStyle w:val="ae"/>
                <w:rFonts w:cs="Times New Roman" w:hint="eastAsia"/>
                <w:b w:val="0"/>
                <w:color w:val="000000" w:themeColor="text1"/>
              </w:rPr>
              <w:t>,</w:t>
            </w:r>
            <w:r w:rsidR="00F62380">
              <w:rPr>
                <w:rStyle w:val="ae"/>
                <w:rFonts w:cs="Times New Roman"/>
                <w:b w:val="0"/>
                <w:color w:val="000000" w:themeColor="text1"/>
              </w:rPr>
              <w:t xml:space="preserve"> </w:t>
            </w:r>
            <w:r w:rsidR="00F62380">
              <w:rPr>
                <w:rStyle w:val="ae"/>
                <w:rFonts w:cs="Times New Roman" w:hint="eastAsia"/>
                <w:b w:val="0"/>
                <w:color w:val="000000" w:themeColor="text1"/>
              </w:rPr>
              <w:t>태그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를 선택한다</w:t>
            </w:r>
          </w:p>
        </w:tc>
      </w:tr>
      <w:tr w:rsidR="0028448D" w:rsidRPr="00302BD1" w14:paraId="6531E544" w14:textId="77777777">
        <w:trPr>
          <w:trHeight w:val="3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30394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CF971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A3221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선택한 조건에 해당하는 옷의 목록를 확인한다.</w:t>
            </w:r>
          </w:p>
        </w:tc>
      </w:tr>
      <w:tr w:rsidR="0028448D" w:rsidRPr="00302BD1" w14:paraId="26F477F3" w14:textId="77777777">
        <w:trPr>
          <w:trHeight w:val="698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635544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EAA7F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F6BEF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조건에 해당하는 옷이 없을 경우</w:t>
            </w:r>
          </w:p>
          <w:p w14:paraId="23AC603B" w14:textId="77777777" w:rsidR="0028448D" w:rsidRPr="00302BD1" w:rsidRDefault="0028448D" w:rsidP="0028448D">
            <w:pPr>
              <w:pStyle w:val="af"/>
              <w:numPr>
                <w:ilvl w:val="0"/>
                <w:numId w:val="38"/>
              </w:numPr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“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해당하는 옷이 없습니다</w:t>
            </w: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”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 xml:space="preserve"> 라는 문구를 띄워준다.</w:t>
            </w:r>
          </w:p>
        </w:tc>
      </w:tr>
      <w:tr w:rsidR="0028448D" w:rsidRPr="00302BD1" w14:paraId="6FD5B820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BAA67D1" w14:textId="77777777" w:rsidR="0028448D" w:rsidRPr="00E95D70" w:rsidRDefault="0028448D">
            <w:pPr>
              <w:pStyle w:val="af"/>
              <w:rPr>
                <w:b w:val="0"/>
                <w:bCs/>
              </w:rPr>
            </w:pPr>
            <w:r w:rsidRPr="00E95D70">
              <w:rPr>
                <w:rFonts w:hint="eastAsia"/>
                <w:b w:val="0"/>
                <w:bCs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D7BCB" w14:textId="77777777" w:rsidR="0028448D" w:rsidRPr="00E95D70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bCs/>
                <w:color w:val="000000" w:themeColor="text1"/>
              </w:rPr>
            </w:pPr>
            <w:r w:rsidRPr="00E95D70">
              <w:rPr>
                <w:rStyle w:val="ae"/>
                <w:rFonts w:hint="eastAsia"/>
                <w:b w:val="0"/>
                <w:bCs/>
                <w:color w:val="000000" w:themeColor="text1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DD6E" w14:textId="77777777" w:rsidR="0028448D" w:rsidRPr="00E95D70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bCs/>
                <w:color w:val="000000" w:themeColor="text1"/>
                <w:lang w:eastAsia="ja-JP"/>
              </w:rPr>
            </w:pPr>
            <w:r w:rsidRPr="00E95D70">
              <w:rPr>
                <w:rStyle w:val="ae"/>
                <w:rFonts w:hint="eastAsia"/>
                <w:b w:val="0"/>
                <w:bCs/>
                <w:color w:val="000000" w:themeColor="text1"/>
                <w:lang w:eastAsia="ja-JP"/>
              </w:rPr>
              <w:t>B01→B02</w:t>
            </w:r>
          </w:p>
        </w:tc>
      </w:tr>
      <w:tr w:rsidR="0028448D" w:rsidRPr="00302BD1" w14:paraId="191EA9BB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846E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663DF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623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B01→E01</w:t>
            </w:r>
          </w:p>
        </w:tc>
      </w:tr>
    </w:tbl>
    <w:p w14:paraId="486224EE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</w:p>
    <w:p w14:paraId="782F8890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돋움" w:eastAsia="돋움" w:hAnsi="돋움"/>
          <w:szCs w:val="20"/>
        </w:rPr>
        <w:sectPr w:rsidR="0028448D" w:rsidRPr="00302BD1"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2C205880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</w:p>
    <w:p w14:paraId="6FEFFD6A" w14:textId="12C28997" w:rsidR="0028448D" w:rsidRPr="00302BD1" w:rsidRDefault="0028448D" w:rsidP="00302BD1">
      <w:pPr>
        <w:pStyle w:val="4"/>
      </w:pPr>
      <w:r w:rsidRPr="00302BD1">
        <w:rPr>
          <w:rStyle w:val="ae"/>
          <w:rFonts w:hint="eastAsia"/>
          <w:color w:val="000000" w:themeColor="text1"/>
        </w:rPr>
        <w:t>UC01</w:t>
      </w:r>
      <w:r w:rsidR="00E95D70">
        <w:rPr>
          <w:rStyle w:val="ae"/>
          <w:color w:val="000000" w:themeColor="text1"/>
        </w:rPr>
        <w:t>0</w:t>
      </w:r>
      <w:r w:rsidRPr="00302BD1">
        <w:rPr>
          <w:rStyle w:val="ae"/>
          <w:rFonts w:hint="eastAsia"/>
          <w:color w:val="000000" w:themeColor="text1"/>
        </w:rPr>
        <w:t>: 날씨 정보를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6138DD43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D9C052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3EA8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기상청의 API를 가져와 홈 화면에서 날씨 정보를 보여준다.</w:t>
            </w:r>
          </w:p>
        </w:tc>
      </w:tr>
      <w:tr w:rsidR="0028448D" w:rsidRPr="00302BD1" w14:paraId="6234521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D8D313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6486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날씨 API, 사용자</w:t>
            </w:r>
          </w:p>
        </w:tc>
      </w:tr>
      <w:tr w:rsidR="0028448D" w:rsidRPr="00302BD1" w14:paraId="4F12AD8A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C3DF87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212E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로그인을 한다.</w:t>
            </w:r>
          </w:p>
        </w:tc>
      </w:tr>
      <w:tr w:rsidR="0028448D" w:rsidRPr="00302BD1" w14:paraId="4C89777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985A1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8E0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기상청으로부터 받아온 날씨를 메인 화면에 보여준다.</w:t>
            </w:r>
          </w:p>
        </w:tc>
      </w:tr>
      <w:tr w:rsidR="0028448D" w:rsidRPr="00302BD1" w14:paraId="2566C25B" w14:textId="77777777">
        <w:trPr>
          <w:trHeight w:val="391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0B7D5CF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24309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8C23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메인 화면에서 날씨정보를 확인한다.</w:t>
            </w:r>
          </w:p>
        </w:tc>
      </w:tr>
      <w:tr w:rsidR="0028448D" w:rsidRPr="00302BD1" w14:paraId="04D03D6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23AD3E8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04F1F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46C9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</w:p>
        </w:tc>
      </w:tr>
      <w:tr w:rsidR="0028448D" w:rsidRPr="00302BD1" w14:paraId="7FE9914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3D13F1C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FE12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5DDC5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</w:t>
            </w:r>
          </w:p>
        </w:tc>
      </w:tr>
    </w:tbl>
    <w:p w14:paraId="3E76376A" w14:textId="1AC1E6AA" w:rsidR="0028448D" w:rsidRPr="00302BD1" w:rsidRDefault="0028448D" w:rsidP="00302BD1">
      <w:pPr>
        <w:pStyle w:val="4"/>
        <w:rPr>
          <w:rStyle w:val="ae"/>
        </w:rPr>
      </w:pPr>
    </w:p>
    <w:p w14:paraId="5838BE64" w14:textId="4923C2B4" w:rsidR="0028448D" w:rsidRPr="00302BD1" w:rsidRDefault="0028448D" w:rsidP="0028448D">
      <w:pPr>
        <w:rPr>
          <w:rFonts w:ascii="돋움" w:eastAsia="돋움" w:hAnsi="돋움"/>
          <w:color w:val="000000" w:themeColor="text1"/>
          <w:szCs w:val="20"/>
        </w:rPr>
      </w:pPr>
      <w:r w:rsidRPr="00302BD1">
        <w:rPr>
          <w:rFonts w:ascii="돋움" w:eastAsia="돋움" w:hAnsi="돋움" w:hint="eastAsia"/>
          <w:color w:val="000000" w:themeColor="text1"/>
          <w:szCs w:val="20"/>
        </w:rPr>
        <w:t>UC01</w:t>
      </w:r>
      <w:r w:rsidR="00E95D70">
        <w:rPr>
          <w:rFonts w:ascii="돋움" w:eastAsia="돋움" w:hAnsi="돋움"/>
          <w:color w:val="000000" w:themeColor="text1"/>
          <w:szCs w:val="20"/>
        </w:rPr>
        <w:t>1</w:t>
      </w:r>
      <w:r w:rsidRPr="00302BD1">
        <w:rPr>
          <w:rFonts w:ascii="돋움" w:eastAsia="돋움" w:hAnsi="돋움" w:hint="eastAsia"/>
          <w:color w:val="000000" w:themeColor="text1"/>
          <w:szCs w:val="20"/>
        </w:rPr>
        <w:t xml:space="preserve"> : 날씨 정보에 맞는 옷을 추천해준다.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5EE6CB6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3ECD6DA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B1879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기온에 맞는 코디 정보를 제공한다.</w:t>
            </w:r>
          </w:p>
        </w:tc>
      </w:tr>
      <w:tr w:rsidR="0028448D" w:rsidRPr="00302BD1" w14:paraId="19BDA23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715E23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5F58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사용자, 날씨 API</w:t>
            </w:r>
          </w:p>
        </w:tc>
      </w:tr>
      <w:tr w:rsidR="0028448D" w:rsidRPr="00302BD1" w14:paraId="4D07B78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B05CDF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B1B00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홈페이지에 접속을 한다.</w:t>
            </w:r>
          </w:p>
        </w:tc>
      </w:tr>
      <w:tr w:rsidR="0028448D" w:rsidRPr="00302BD1" w14:paraId="16DDE78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C18786E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EB41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기온에 맞는 코디 정보를 사용자에게 추천해준다.</w:t>
            </w:r>
          </w:p>
        </w:tc>
      </w:tr>
      <w:tr w:rsidR="0028448D" w:rsidRPr="00302BD1" w14:paraId="5B2BC4F8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A088B8C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61B7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75384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메인 화면에서 기온에 맞는 코디 정보를 확인한다.</w:t>
            </w:r>
          </w:p>
        </w:tc>
      </w:tr>
      <w:tr w:rsidR="0028448D" w:rsidRPr="00302BD1" w14:paraId="61B2019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9304C0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0FAD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C53A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</w:t>
            </w:r>
          </w:p>
        </w:tc>
      </w:tr>
    </w:tbl>
    <w:p w14:paraId="36934C32" w14:textId="40C1C1F9" w:rsidR="0028448D" w:rsidRPr="00302BD1" w:rsidRDefault="0028448D" w:rsidP="0028448D">
      <w:pPr>
        <w:rPr>
          <w:rFonts w:ascii="돋움" w:eastAsia="돋움" w:hAnsi="돋움"/>
          <w:szCs w:val="20"/>
        </w:rPr>
      </w:pPr>
    </w:p>
    <w:p w14:paraId="4BDED7FB" w14:textId="7177B5C3" w:rsidR="0028448D" w:rsidRPr="00302BD1" w:rsidRDefault="0028448D" w:rsidP="0028448D">
      <w:pPr>
        <w:rPr>
          <w:rFonts w:ascii="돋움" w:eastAsia="돋움" w:hAnsi="돋움"/>
          <w:color w:val="000000" w:themeColor="text1"/>
          <w:szCs w:val="20"/>
        </w:rPr>
      </w:pPr>
      <w:r w:rsidRPr="00302BD1">
        <w:rPr>
          <w:rFonts w:ascii="돋움" w:eastAsia="돋움" w:hAnsi="돋움" w:hint="eastAsia"/>
          <w:szCs w:val="20"/>
        </w:rPr>
        <w:t xml:space="preserve"> </w:t>
      </w:r>
      <w:r w:rsidRPr="00302BD1">
        <w:rPr>
          <w:rFonts w:ascii="돋움" w:eastAsia="돋움" w:hAnsi="돋움" w:hint="eastAsia"/>
          <w:color w:val="000000" w:themeColor="text1"/>
          <w:szCs w:val="20"/>
        </w:rPr>
        <w:t>UC01</w:t>
      </w:r>
      <w:r w:rsidR="00E95D70">
        <w:rPr>
          <w:rFonts w:ascii="돋움" w:eastAsia="돋움" w:hAnsi="돋움"/>
          <w:color w:val="000000" w:themeColor="text1"/>
          <w:szCs w:val="20"/>
        </w:rPr>
        <w:t>2</w:t>
      </w:r>
      <w:r w:rsidRPr="00302BD1">
        <w:rPr>
          <w:rFonts w:ascii="돋움" w:eastAsia="돋움" w:hAnsi="돋움" w:hint="eastAsia"/>
          <w:color w:val="000000" w:themeColor="text1"/>
          <w:szCs w:val="20"/>
        </w:rPr>
        <w:t xml:space="preserve"> : 나의 코디를 생성한다.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577E9BC9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F108C67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2B8C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나의 옷장에 있는 옷을 조합하여 나의 코디를 생성한다.</w:t>
            </w:r>
          </w:p>
        </w:tc>
      </w:tr>
      <w:tr w:rsidR="0028448D" w:rsidRPr="00302BD1" w14:paraId="579AC65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F2B46A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96AA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</w:t>
            </w:r>
          </w:p>
        </w:tc>
      </w:tr>
      <w:tr w:rsidR="0028448D" w:rsidRPr="00302BD1" w14:paraId="7E56DD2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7B87FA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0768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로그인을 한 후, 상단 탭의 나의 코디를 클릭한다.</w:t>
            </w:r>
          </w:p>
        </w:tc>
      </w:tr>
      <w:tr w:rsidR="0028448D" w:rsidRPr="00302BD1" w14:paraId="369518E4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56FCA4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F27C3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생성한 코디를 나의 코디 목록에 추가한 후 사용자에게 보여준다.</w:t>
            </w:r>
          </w:p>
        </w:tc>
      </w:tr>
      <w:tr w:rsidR="0028448D" w:rsidRPr="00302BD1" w14:paraId="623F9993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0E8AD63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0582D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38C71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나의 코디 추가를 클릭한다.</w:t>
            </w:r>
          </w:p>
        </w:tc>
      </w:tr>
      <w:tr w:rsidR="0028448D" w:rsidRPr="00302BD1" w14:paraId="7742A01E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38407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CE266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64570" w14:textId="77777777" w:rsidR="0028448D" w:rsidRPr="00302BD1" w:rsidRDefault="0028448D">
            <w:pPr>
              <w:ind w:left="200" w:hangingChars="100" w:hanging="200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원하는 계절, 카테고리, 태그에 해당하는 옷들을 나의 옷장에서 조회한다.</w:t>
            </w:r>
          </w:p>
        </w:tc>
      </w:tr>
      <w:tr w:rsidR="0028448D" w:rsidRPr="00302BD1" w14:paraId="69F0B63B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59536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0B44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EF09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분류된 옷들 중 원하는 옷들을 코디에 추가한다.</w:t>
            </w:r>
          </w:p>
        </w:tc>
      </w:tr>
      <w:tr w:rsidR="0028448D" w:rsidRPr="00302BD1" w14:paraId="4E7ED6D8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BEC6B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9AFCB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E04D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원하는 옷을 모두 고르고 코디의 설명을 작성한 후, 등록 버튼을 눌러 코디를 저장한다,</w:t>
            </w:r>
          </w:p>
        </w:tc>
      </w:tr>
      <w:tr w:rsidR="0028448D" w:rsidRPr="00302BD1" w14:paraId="63FB362C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304F37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CB4A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8C0E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선택한 옷이 하나도 없는 경우</w:t>
            </w:r>
          </w:p>
          <w:p w14:paraId="2F7CDB70" w14:textId="77777777" w:rsidR="0028448D" w:rsidRPr="00302BD1" w:rsidRDefault="0028448D" w:rsidP="0028448D">
            <w:pPr>
              <w:pStyle w:val="af"/>
              <w:numPr>
                <w:ilvl w:val="0"/>
                <w:numId w:val="40"/>
              </w:numPr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옷을 추가해달라는 경고 메시지를 출력한다,</w:t>
            </w:r>
          </w:p>
        </w:tc>
      </w:tr>
      <w:tr w:rsidR="0028448D" w:rsidRPr="00302BD1" w14:paraId="5ECE2742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11B3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5C018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717CE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생성하려는 코디가 다른 코디와 옷이 전부 동일한 경우</w:t>
            </w:r>
          </w:p>
          <w:p w14:paraId="08A937CB" w14:textId="77777777" w:rsidR="0028448D" w:rsidRPr="00302BD1" w:rsidRDefault="0028448D" w:rsidP="0028448D">
            <w:pPr>
              <w:pStyle w:val="af3"/>
              <w:numPr>
                <w:ilvl w:val="0"/>
                <w:numId w:val="41"/>
              </w:numPr>
              <w:ind w:leftChars="0" w:left="400" w:hanging="400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코디가 중복되었다는 경고 메시지를 출력한다.</w:t>
            </w:r>
          </w:p>
        </w:tc>
      </w:tr>
      <w:tr w:rsidR="0028448D" w:rsidRPr="00302BD1" w14:paraId="30170871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5C4F7E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6319B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9C9FF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B01→B02→B03→B04</w:t>
            </w:r>
          </w:p>
        </w:tc>
      </w:tr>
      <w:tr w:rsidR="0028448D" w:rsidRPr="00302BD1" w14:paraId="07C16AF8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B917E" w14:textId="77777777" w:rsidR="0028448D" w:rsidRPr="00302BD1" w:rsidRDefault="0028448D">
            <w:pPr>
              <w:widowControl/>
              <w:wordWrap/>
              <w:autoSpaceDE/>
              <w:autoSpaceDN/>
              <w:spacing w:beforeAutospacing="1" w:afterAutospacing="1"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982B1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73C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B01→B02→B03→B04→E01</w:t>
            </w:r>
          </w:p>
        </w:tc>
      </w:tr>
      <w:tr w:rsidR="0028448D" w:rsidRPr="00302BD1" w14:paraId="23F2E8A5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15F46" w14:textId="77777777" w:rsidR="0028448D" w:rsidRPr="00302BD1" w:rsidRDefault="0028448D">
            <w:pPr>
              <w:widowControl/>
              <w:wordWrap/>
              <w:autoSpaceDE/>
              <w:autoSpaceDN/>
              <w:spacing w:beforeAutospacing="1" w:afterAutospacing="1"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0B63A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BB8F2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B01→B02→B03→B04→E02</w:t>
            </w:r>
          </w:p>
        </w:tc>
      </w:tr>
    </w:tbl>
    <w:p w14:paraId="38D3B56B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돋움" w:eastAsia="돋움" w:hAnsi="돋움"/>
          <w:szCs w:val="20"/>
        </w:rPr>
        <w:sectPr w:rsidR="0028448D" w:rsidRPr="00302BD1"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2CE39B8B" w14:textId="4CFD3BEC" w:rsidR="0028448D" w:rsidRPr="00302BD1" w:rsidRDefault="0028448D" w:rsidP="0028448D">
      <w:pPr>
        <w:widowControl/>
        <w:wordWrap/>
        <w:autoSpaceDE/>
        <w:jc w:val="left"/>
        <w:rPr>
          <w:rFonts w:ascii="돋움" w:eastAsia="돋움" w:hAnsi="돋움"/>
          <w:bCs/>
          <w:szCs w:val="20"/>
        </w:rPr>
      </w:pPr>
    </w:p>
    <w:p w14:paraId="32D2FCE3" w14:textId="3C90F6C0" w:rsidR="0028448D" w:rsidRPr="00302BD1" w:rsidRDefault="0028448D" w:rsidP="00302BD1">
      <w:pPr>
        <w:pStyle w:val="4"/>
      </w:pPr>
      <w:r w:rsidRPr="00302BD1">
        <w:rPr>
          <w:rFonts w:hint="eastAsia"/>
        </w:rPr>
        <w:t>ID: UC001</w:t>
      </w:r>
      <w:r w:rsidR="00E95D70">
        <w:t>3</w:t>
      </w:r>
      <w:r w:rsidRPr="00302BD1">
        <w:rPr>
          <w:rFonts w:hint="eastAsia"/>
        </w:rPr>
        <w:t xml:space="preserve"> : 나의 코디를 조회한다.</w:t>
      </w:r>
    </w:p>
    <w:p w14:paraId="633C5EB0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407DAFB2" w14:textId="77777777">
        <w:trPr>
          <w:trHeight w:val="39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E09780E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F7D10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사용자가 생성한 나의 코디를 조회한다.</w:t>
            </w:r>
          </w:p>
        </w:tc>
      </w:tr>
      <w:tr w:rsidR="0028448D" w:rsidRPr="00302BD1" w14:paraId="3E54DBD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0CA144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049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사용자</w:t>
            </w:r>
          </w:p>
        </w:tc>
      </w:tr>
      <w:tr w:rsidR="0028448D" w:rsidRPr="00302BD1" w14:paraId="3DE801F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88194ED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242E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로그인을 한 후, 상단 탭의 나의 코디를 클릭한다.</w:t>
            </w:r>
          </w:p>
        </w:tc>
      </w:tr>
      <w:tr w:rsidR="0028448D" w:rsidRPr="00302BD1" w14:paraId="761BD0B4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8A0CB0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9CB60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사용자의 코디 목록을 보여준다.</w:t>
            </w:r>
          </w:p>
        </w:tc>
      </w:tr>
      <w:tr w:rsidR="0028448D" w:rsidRPr="00302BD1" w14:paraId="6D308A4B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4227763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ADD51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auto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949CA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로그인을 한 후, 나의 코디를 클릭한다</w:t>
            </w:r>
          </w:p>
        </w:tc>
      </w:tr>
      <w:tr w:rsidR="0028448D" w:rsidRPr="00302BD1" w14:paraId="5D5D1A6E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65D1F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F7476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92A3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등록한 모든 코디 목록을 조회한다.</w:t>
            </w:r>
          </w:p>
        </w:tc>
      </w:tr>
      <w:tr w:rsidR="0028448D" w:rsidRPr="00302BD1" w14:paraId="4E95C02B" w14:textId="77777777">
        <w:trPr>
          <w:trHeight w:val="73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7CBD60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FC93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auto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C5D0F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등록된 코디가 없는 경우</w:t>
            </w:r>
          </w:p>
          <w:p w14:paraId="7DDAD120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 xml:space="preserve"> -1. </w:t>
            </w:r>
            <w:r w:rsidRPr="00302BD1">
              <w:rPr>
                <w:rStyle w:val="ae"/>
                <w:rFonts w:cs="Times New Roman"/>
                <w:b w:val="0"/>
                <w:color w:val="auto"/>
                <w:lang w:eastAsia="ja-JP"/>
              </w:rPr>
              <w:t>“</w:t>
            </w: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등록된 코디가 없습니다</w:t>
            </w:r>
            <w:r w:rsidRPr="00302BD1">
              <w:rPr>
                <w:rStyle w:val="ae"/>
                <w:rFonts w:cs="Times New Roman"/>
                <w:b w:val="0"/>
                <w:color w:val="auto"/>
                <w:lang w:eastAsia="ja-JP"/>
              </w:rPr>
              <w:t>”</w:t>
            </w: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를 화면에 출력한다</w:t>
            </w:r>
          </w:p>
        </w:tc>
      </w:tr>
      <w:tr w:rsidR="0028448D" w:rsidRPr="00302BD1" w14:paraId="774C4223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1FA221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A987B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9580" w14:textId="6D104C23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 xml:space="preserve">B01 </w:t>
            </w:r>
            <w:r w:rsidR="00F700BA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 xml:space="preserve"> B02</w:t>
            </w:r>
          </w:p>
        </w:tc>
      </w:tr>
      <w:tr w:rsidR="0028448D" w:rsidRPr="00302BD1" w14:paraId="28C0F0C1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3578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A2711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9954A" w14:textId="045AE61B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 xml:space="preserve">B01 </w:t>
            </w:r>
            <w:r w:rsidR="00F700BA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 xml:space="preserve"> E01</w:t>
            </w:r>
          </w:p>
        </w:tc>
      </w:tr>
    </w:tbl>
    <w:p w14:paraId="2C820C3D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돋움" w:eastAsia="돋움" w:hAnsi="돋움"/>
          <w:szCs w:val="20"/>
        </w:rPr>
        <w:sectPr w:rsidR="0028448D" w:rsidRPr="00302BD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141C4300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돋움" w:eastAsia="돋움" w:hAnsi="돋움"/>
          <w:szCs w:val="20"/>
        </w:rPr>
        <w:sectPr w:rsidR="0028448D" w:rsidRPr="00302BD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3B2F15C1" w14:textId="41B91925" w:rsidR="00034ABF" w:rsidRDefault="0028448D" w:rsidP="0028448D">
      <w:r w:rsidRPr="00302BD1">
        <w:rPr>
          <w:rFonts w:ascii="돋움" w:eastAsia="돋움" w:hAnsi="돋움" w:hint="eastAsia"/>
          <w:szCs w:val="20"/>
        </w:rPr>
        <w:br w:type="page"/>
      </w:r>
      <w:r w:rsidR="00034ABF">
        <w:t>ID : UC001</w:t>
      </w:r>
      <w:r w:rsidR="00E95D70">
        <w:t>4</w:t>
      </w:r>
      <w:r w:rsidR="00034ABF">
        <w:t xml:space="preserve"> : </w:t>
      </w:r>
      <w:r w:rsidR="00111839">
        <w:t>“</w:t>
      </w:r>
      <w:r w:rsidR="00111839">
        <w:rPr>
          <w:rFonts w:hint="eastAsia"/>
        </w:rPr>
        <w:t>나의</w:t>
      </w:r>
      <w:r w:rsidR="00111839">
        <w:rPr>
          <w:rFonts w:hint="eastAsia"/>
        </w:rPr>
        <w:t xml:space="preserve"> </w:t>
      </w:r>
      <w:r w:rsidR="00111839">
        <w:rPr>
          <w:rFonts w:hint="eastAsia"/>
        </w:rPr>
        <w:t>코디</w:t>
      </w:r>
      <w:r w:rsidR="00111839">
        <w:t>”</w:t>
      </w:r>
      <w:r w:rsidR="00C634DA">
        <w:t xml:space="preserve"> </w:t>
      </w:r>
      <w:r w:rsidR="00111839">
        <w:rPr>
          <w:rFonts w:hint="eastAsia"/>
        </w:rPr>
        <w:t>를</w:t>
      </w:r>
      <w:r w:rsidR="00034ABF">
        <w:rPr>
          <w:rFonts w:hint="eastAsia"/>
        </w:rPr>
        <w:t xml:space="preserve"> </w:t>
      </w:r>
      <w:r w:rsidR="00034ABF">
        <w:rPr>
          <w:rFonts w:hint="eastAsia"/>
        </w:rPr>
        <w:t>수정한다</w:t>
      </w:r>
      <w:r w:rsidR="00034ABF"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034ABF" w:rsidRPr="00D54A11" w14:paraId="7BECC1C7" w14:textId="77777777" w:rsidTr="009973E9">
        <w:tc>
          <w:tcPr>
            <w:tcW w:w="1514" w:type="dxa"/>
            <w:shd w:val="clear" w:color="auto" w:fill="CCCCCC"/>
            <w:vAlign w:val="center"/>
          </w:tcPr>
          <w:p w14:paraId="18626B87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12C3C86D" w14:textId="336F9ED6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나의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코디를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6249460F" w14:textId="77777777" w:rsidTr="009973E9">
        <w:tc>
          <w:tcPr>
            <w:tcW w:w="1514" w:type="dxa"/>
            <w:shd w:val="clear" w:color="auto" w:fill="CCCCCC"/>
            <w:vAlign w:val="center"/>
          </w:tcPr>
          <w:p w14:paraId="44D2FABC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 xml:space="preserve">관련 </w:t>
            </w:r>
            <w:proofErr w:type="spellStart"/>
            <w:r w:rsidRPr="00D54A1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6CE9D97B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034ABF" w:rsidRPr="00D54A11" w14:paraId="7662FCE9" w14:textId="77777777" w:rsidTr="009973E9">
        <w:tc>
          <w:tcPr>
            <w:tcW w:w="1514" w:type="dxa"/>
            <w:shd w:val="clear" w:color="auto" w:fill="CCCCCC"/>
            <w:vAlign w:val="center"/>
          </w:tcPr>
          <w:p w14:paraId="30118963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2BD06FEF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로그인한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수정하기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누른다</w:t>
            </w:r>
            <w:r w:rsidRPr="00295BF4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666BDDE4" w14:textId="77777777" w:rsidTr="009973E9">
        <w:tc>
          <w:tcPr>
            <w:tcW w:w="1514" w:type="dxa"/>
            <w:shd w:val="clear" w:color="auto" w:fill="CCCCCC"/>
            <w:vAlign w:val="center"/>
          </w:tcPr>
          <w:p w14:paraId="4E8D75B9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23EA1672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</w:p>
        </w:tc>
      </w:tr>
      <w:tr w:rsidR="00034ABF" w:rsidRPr="00D54A11" w14:paraId="404ECDC0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3ACCC25C" w14:textId="5FC4CFBB" w:rsidR="00034ABF" w:rsidRPr="00F04E01" w:rsidRDefault="00F04E01" w:rsidP="009973E9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F04E01">
              <w:rPr>
                <w:rFonts w:ascii="돋움" w:eastAsia="돋움" w:hAnsi="돋움" w:hint="eastAsia"/>
                <w:b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5C4923EE" w14:textId="22102ADA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 w14:paraId="7CF43980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시스템은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7F5BC1F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2A38081B" w14:textId="77777777" w:rsidR="00034ABF" w:rsidRPr="00D54A11" w:rsidRDefault="00034ABF" w:rsidP="009973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429BC6FB" w14:textId="3C931DC6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6D2D567C" w14:textId="77777777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내용이나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설명을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수정하고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수정완료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누른다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0771798D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7E2C0DCB" w14:textId="77777777" w:rsidR="00034ABF" w:rsidRPr="00D54A11" w:rsidRDefault="00034ABF" w:rsidP="009973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7B1A1D74" w14:textId="18B2A854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 w14:paraId="33E8DCF5" w14:textId="324F9E10" w:rsidR="00034ABF" w:rsidRDefault="00C634DA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“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Pr="00C634DA">
              <w:rPr>
                <w:rStyle w:val="ae"/>
                <w:rFonts w:hint="eastAsia"/>
                <w:color w:val="auto"/>
              </w:rPr>
              <w:t>코디</w:t>
            </w:r>
            <w:r w:rsidRPr="00C634DA">
              <w:rPr>
                <w:rStyle w:val="ae"/>
                <w:color w:val="auto"/>
              </w:rPr>
              <w:t>”</w:t>
            </w:r>
            <w:r>
              <w:rPr>
                <w:rStyle w:val="ae"/>
                <w:color w:val="auto"/>
              </w:rPr>
              <w:t xml:space="preserve"> </w:t>
            </w:r>
            <w:r w:rsidR="00034ABF">
              <w:rPr>
                <w:rStyle w:val="ae"/>
                <w:rFonts w:hint="eastAsia"/>
                <w:color w:val="auto"/>
              </w:rPr>
              <w:t>목록을</w:t>
            </w:r>
            <w:r w:rsidR="00034ABF">
              <w:rPr>
                <w:rStyle w:val="ae"/>
                <w:rFonts w:hint="eastAsia"/>
                <w:color w:val="auto"/>
              </w:rPr>
              <w:t xml:space="preserve"> </w:t>
            </w:r>
            <w:r w:rsidR="00034ABF">
              <w:rPr>
                <w:rStyle w:val="ae"/>
                <w:rFonts w:hint="eastAsia"/>
                <w:color w:val="auto"/>
              </w:rPr>
              <w:t>조회한다</w:t>
            </w:r>
            <w:r w:rsidR="00034ABF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00911ECF" w14:textId="77777777" w:rsidTr="009973E9">
        <w:tc>
          <w:tcPr>
            <w:tcW w:w="1514" w:type="dxa"/>
            <w:shd w:val="clear" w:color="auto" w:fill="CCCCCC"/>
            <w:vAlign w:val="center"/>
          </w:tcPr>
          <w:p w14:paraId="2750C1D5" w14:textId="77777777" w:rsidR="00034ABF" w:rsidRPr="00D54A11" w:rsidRDefault="00034ABF" w:rsidP="009973E9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6028D747" w14:textId="77777777" w:rsidR="00034ABF" w:rsidRPr="00A16527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A16527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</w:t>
            </w:r>
            <w:r w:rsidRPr="00A16527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19D7A2E6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수정완료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누르지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않고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다른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페이지로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이동한다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5C6A67A9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08418E5F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55FF9413" w14:textId="77777777" w:rsidR="00034ABF" w:rsidRPr="00A16527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A16527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48E07445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이미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등록된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코디와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같은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코디인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5D94CF6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-1.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중복된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코디라는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것을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알려줌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1586165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7917A69E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B5FEEA4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E</w:t>
            </w:r>
            <w:r w:rsidRPr="00A16527">
              <w:rPr>
                <w:rStyle w:val="ae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4A52CB24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설명을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등록하지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않은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경우</w:t>
            </w:r>
          </w:p>
          <w:p w14:paraId="6547FB71" w14:textId="171DCEEA" w:rsidR="00034ABF" w:rsidRPr="00295BF4" w:rsidRDefault="00034ABF" w:rsidP="009973E9">
            <w:pPr>
              <w:rPr>
                <w:rStyle w:val="ae"/>
                <w:color w:val="auto"/>
                <w:vertAlign w:val="subscript"/>
              </w:rPr>
            </w:pPr>
            <w:r w:rsidRPr="00295BF4">
              <w:rPr>
                <w:rStyle w:val="ae"/>
                <w:rFonts w:hint="eastAsia"/>
                <w:color w:val="auto"/>
              </w:rPr>
              <w:t>-</w:t>
            </w:r>
            <w:r w:rsidRPr="00295BF4">
              <w:rPr>
                <w:rStyle w:val="ae"/>
                <w:color w:val="auto"/>
              </w:rPr>
              <w:t xml:space="preserve">1. </w:t>
            </w:r>
            <w:r w:rsidRPr="00295BF4">
              <w:rPr>
                <w:rStyle w:val="ae"/>
                <w:rFonts w:hint="eastAsia"/>
                <w:color w:val="auto"/>
              </w:rPr>
              <w:t>시스템은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사용자에게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설명을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등록해야</w:t>
            </w:r>
            <w:r w:rsidR="00B01A85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한다고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알려줌</w:t>
            </w:r>
          </w:p>
        </w:tc>
      </w:tr>
      <w:tr w:rsidR="00034ABF" w:rsidRPr="00D54A11" w14:paraId="077F2E51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283B1027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0" w:type="dxa"/>
          </w:tcPr>
          <w:p w14:paraId="7CE77E08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</w:tcPr>
          <w:p w14:paraId="57DAFF40" w14:textId="036837E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B01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02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03</w:t>
            </w:r>
          </w:p>
        </w:tc>
      </w:tr>
      <w:tr w:rsidR="00034ABF" w:rsidRPr="00D54A11" w14:paraId="266F69A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35209AC4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3EDE13AA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N002</w:t>
            </w:r>
          </w:p>
        </w:tc>
        <w:tc>
          <w:tcPr>
            <w:tcW w:w="5872" w:type="dxa"/>
          </w:tcPr>
          <w:p w14:paraId="68A53F04" w14:textId="6EB85EE2" w:rsidR="00034ABF" w:rsidRPr="00295BF4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A01</w:t>
            </w:r>
          </w:p>
        </w:tc>
      </w:tr>
      <w:tr w:rsidR="00034ABF" w:rsidRPr="00D54A11" w14:paraId="71EAFC2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1B33EB8E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31E0648E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N003</w:t>
            </w:r>
          </w:p>
        </w:tc>
        <w:tc>
          <w:tcPr>
            <w:tcW w:w="5872" w:type="dxa"/>
          </w:tcPr>
          <w:p w14:paraId="087E5762" w14:textId="00BF4444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B02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E01</w:t>
            </w:r>
          </w:p>
        </w:tc>
      </w:tr>
      <w:tr w:rsidR="00034ABF" w:rsidRPr="00D54A11" w14:paraId="2D91E96F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5ED75A4C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06B00D6C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N004</w:t>
            </w:r>
          </w:p>
        </w:tc>
        <w:tc>
          <w:tcPr>
            <w:tcW w:w="5872" w:type="dxa"/>
          </w:tcPr>
          <w:p w14:paraId="2AFFACB8" w14:textId="19B8E575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B02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E02</w:t>
            </w:r>
          </w:p>
        </w:tc>
      </w:tr>
    </w:tbl>
    <w:p w14:paraId="1E418015" w14:textId="77777777" w:rsidR="00034ABF" w:rsidRDefault="00034ABF" w:rsidP="00034ABF"/>
    <w:p w14:paraId="51DB72E1" w14:textId="122F691E" w:rsidR="00034ABF" w:rsidRDefault="00034ABF" w:rsidP="00034ABF">
      <w:r>
        <w:t>ID : UC001</w:t>
      </w:r>
      <w:r w:rsidR="00E95D70">
        <w:t>5</w:t>
      </w:r>
      <w:r>
        <w:t xml:space="preserve"> : </w:t>
      </w:r>
      <w:r w:rsidR="0056009B">
        <w:t>“</w:t>
      </w:r>
      <w:r w:rsidR="0056009B">
        <w:rPr>
          <w:rFonts w:hint="eastAsia"/>
        </w:rPr>
        <w:t>나의</w:t>
      </w:r>
      <w:r w:rsidR="0056009B">
        <w:rPr>
          <w:rFonts w:hint="eastAsia"/>
        </w:rPr>
        <w:t xml:space="preserve"> </w:t>
      </w:r>
      <w:r w:rsidR="0056009B">
        <w:rPr>
          <w:rFonts w:hint="eastAsia"/>
        </w:rPr>
        <w:t>코디</w:t>
      </w:r>
      <w:r w:rsidR="0056009B">
        <w:t>”</w:t>
      </w:r>
      <w:r w:rsidR="0056009B"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삭제한다</w:t>
      </w:r>
      <w:r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034ABF" w:rsidRPr="00D54A11" w14:paraId="70DFD6F4" w14:textId="77777777" w:rsidTr="009973E9">
        <w:tc>
          <w:tcPr>
            <w:tcW w:w="1514" w:type="dxa"/>
            <w:shd w:val="clear" w:color="auto" w:fill="CCCCCC"/>
            <w:vAlign w:val="center"/>
          </w:tcPr>
          <w:p w14:paraId="6AD305FD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3C99BC76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나만의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삭제한다</w:t>
            </w:r>
          </w:p>
        </w:tc>
      </w:tr>
      <w:tr w:rsidR="00034ABF" w:rsidRPr="00D54A11" w14:paraId="18DA3139" w14:textId="77777777" w:rsidTr="009973E9">
        <w:tc>
          <w:tcPr>
            <w:tcW w:w="1514" w:type="dxa"/>
            <w:shd w:val="clear" w:color="auto" w:fill="CCCCCC"/>
            <w:vAlign w:val="center"/>
          </w:tcPr>
          <w:p w14:paraId="5646318C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 xml:space="preserve">관련 </w:t>
            </w:r>
            <w:proofErr w:type="spellStart"/>
            <w:r w:rsidRPr="00D54A1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5DE798B5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034ABF" w:rsidRPr="00D54A11" w14:paraId="38F9628E" w14:textId="77777777" w:rsidTr="009973E9">
        <w:tc>
          <w:tcPr>
            <w:tcW w:w="1514" w:type="dxa"/>
            <w:shd w:val="clear" w:color="auto" w:fill="CCCCCC"/>
            <w:vAlign w:val="center"/>
          </w:tcPr>
          <w:p w14:paraId="059F068B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40CAA3C4" w14:textId="30AACFC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</w:t>
            </w:r>
            <w:r w:rsidR="00FC2E5F"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누른다</w:t>
            </w:r>
          </w:p>
        </w:tc>
      </w:tr>
      <w:tr w:rsidR="00034ABF" w:rsidRPr="00D54A11" w14:paraId="5DFD9F51" w14:textId="77777777" w:rsidTr="009973E9">
        <w:tc>
          <w:tcPr>
            <w:tcW w:w="1514" w:type="dxa"/>
            <w:shd w:val="clear" w:color="auto" w:fill="CCCCCC"/>
            <w:vAlign w:val="center"/>
          </w:tcPr>
          <w:p w14:paraId="5246BEF2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7F183030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</w:p>
        </w:tc>
      </w:tr>
      <w:tr w:rsidR="00034ABF" w:rsidRPr="00D54A11" w14:paraId="01742D27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65D5C642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 w:rsidRPr="00D54A11">
              <w:rPr>
                <w:rFonts w:hint="eastAsia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5523B807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5657CD84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사용자가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코디를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276BC50C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60F4EFBB" w14:textId="77777777" w:rsidR="00034ABF" w:rsidRPr="00D54A11" w:rsidRDefault="00034ABF" w:rsidP="009973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2F9DCC7A" w14:textId="77777777" w:rsidR="00034ABF" w:rsidRPr="00295BF4" w:rsidRDefault="00034ABF" w:rsidP="009973E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53BA26B5" w14:textId="722C10DD" w:rsidR="00034ABF" w:rsidRPr="00295BF4" w:rsidRDefault="00AB1576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새로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고침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목록을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조회한다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4A46AF1E" w14:textId="77777777" w:rsidTr="009973E9">
        <w:tc>
          <w:tcPr>
            <w:tcW w:w="1514" w:type="dxa"/>
            <w:shd w:val="clear" w:color="auto" w:fill="CCCCCC"/>
            <w:vAlign w:val="center"/>
          </w:tcPr>
          <w:p w14:paraId="6C732849" w14:textId="77777777" w:rsidR="00034ABF" w:rsidRPr="00D54A11" w:rsidRDefault="00034ABF" w:rsidP="009973E9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18DD6AF0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015C3AC1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034ABF" w:rsidRPr="00D54A11" w14:paraId="3C4414B1" w14:textId="77777777" w:rsidTr="009973E9">
        <w:tc>
          <w:tcPr>
            <w:tcW w:w="1514" w:type="dxa"/>
            <w:shd w:val="clear" w:color="auto" w:fill="CCCCCC"/>
            <w:vAlign w:val="center"/>
          </w:tcPr>
          <w:p w14:paraId="3A4890E9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CEC025B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5230A04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034ABF" w:rsidRPr="00D54A11" w14:paraId="5A5422FA" w14:textId="77777777" w:rsidTr="009973E9">
        <w:tc>
          <w:tcPr>
            <w:tcW w:w="1514" w:type="dxa"/>
            <w:shd w:val="clear" w:color="auto" w:fill="CCCCCC"/>
            <w:vAlign w:val="center"/>
          </w:tcPr>
          <w:p w14:paraId="1ADAB0F5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0" w:type="dxa"/>
          </w:tcPr>
          <w:p w14:paraId="52C354A2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</w:tcPr>
          <w:p w14:paraId="2A92BC72" w14:textId="27F72DE8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B01</w:t>
            </w:r>
            <w:r>
              <w:rPr>
                <w:rStyle w:val="ae"/>
                <w:color w:val="auto"/>
              </w:rPr>
              <w:t xml:space="preserve"> 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 xml:space="preserve"> B02</w:t>
            </w:r>
          </w:p>
        </w:tc>
      </w:tr>
    </w:tbl>
    <w:p w14:paraId="052ADF55" w14:textId="19826745" w:rsidR="007E70C2" w:rsidRDefault="007E70C2" w:rsidP="00034ABF"/>
    <w:p w14:paraId="3AC070E6" w14:textId="77777777" w:rsidR="007A3125" w:rsidRDefault="007A3125" w:rsidP="00034ABF"/>
    <w:p w14:paraId="72353463" w14:textId="4F6F854D" w:rsidR="00034ABF" w:rsidRPr="00034ABF" w:rsidRDefault="00034ABF" w:rsidP="00034ABF">
      <w:pPr>
        <w:tabs>
          <w:tab w:val="left" w:pos="666"/>
        </w:tabs>
        <w:sectPr w:rsidR="00034ABF" w:rsidRPr="00034ABF" w:rsidSect="007E70C2">
          <w:footerReference w:type="even" r:id="rId11"/>
          <w:footerReference w:type="default" r:id="rId12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r>
        <w:tab/>
      </w:r>
    </w:p>
    <w:p w14:paraId="7E279B71" w14:textId="618DA416" w:rsidR="007E70C2" w:rsidRDefault="007E70C2" w:rsidP="004221DF"/>
    <w:p w14:paraId="50834A64" w14:textId="77777777" w:rsidR="007E70C2" w:rsidRDefault="005A219F" w:rsidP="007E70C2">
      <w:pPr>
        <w:pStyle w:val="2"/>
      </w:pPr>
      <w:bookmarkStart w:id="18" w:name="_Toc447209011"/>
      <w:r>
        <w:rPr>
          <w:rFonts w:hint="eastAsia"/>
        </w:rPr>
        <w:t xml:space="preserve">사용자 </w:t>
      </w:r>
      <w:r w:rsidR="007E70C2">
        <w:rPr>
          <w:rFonts w:hint="eastAsia"/>
        </w:rPr>
        <w:t>인터페이스 요구사항</w:t>
      </w:r>
      <w:bookmarkEnd w:id="18"/>
    </w:p>
    <w:p w14:paraId="711C6143" w14:textId="1352D688" w:rsidR="005A219F" w:rsidRPr="005A219F" w:rsidRDefault="005A219F" w:rsidP="003C1E0F">
      <w:pPr>
        <w:pStyle w:val="3"/>
        <w:tabs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2"/>
        <w:gridCol w:w="1275"/>
        <w:gridCol w:w="1560"/>
        <w:gridCol w:w="4728"/>
      </w:tblGrid>
      <w:tr w:rsidR="005A219F" w:rsidRPr="00D54A11" w14:paraId="18796872" w14:textId="77777777" w:rsidTr="00F62380">
        <w:trPr>
          <w:trHeight w:val="727"/>
        </w:trPr>
        <w:tc>
          <w:tcPr>
            <w:tcW w:w="922" w:type="dxa"/>
            <w:shd w:val="clear" w:color="auto" w:fill="CCCCCC"/>
            <w:vAlign w:val="center"/>
          </w:tcPr>
          <w:p w14:paraId="68CC3269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7CB6D5B6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0D3192B8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41D64A07" w14:textId="77777777" w:rsidR="005A219F" w:rsidRPr="00D54A11" w:rsidRDefault="005A219F" w:rsidP="00123551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4728" w:type="dxa"/>
            <w:shd w:val="clear" w:color="auto" w:fill="CCCCCC"/>
            <w:vAlign w:val="center"/>
          </w:tcPr>
          <w:p w14:paraId="54E2B65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7A3125" w14:paraId="080C4E6F" w14:textId="77777777" w:rsidTr="00F62380">
        <w:trPr>
          <w:trHeight w:val="356"/>
        </w:trPr>
        <w:tc>
          <w:tcPr>
            <w:tcW w:w="922" w:type="dxa"/>
          </w:tcPr>
          <w:p w14:paraId="57D7D057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SC001</w:t>
            </w:r>
          </w:p>
        </w:tc>
        <w:tc>
          <w:tcPr>
            <w:tcW w:w="1275" w:type="dxa"/>
          </w:tcPr>
          <w:p w14:paraId="0D606E21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회원가입</w:t>
            </w:r>
          </w:p>
        </w:tc>
        <w:tc>
          <w:tcPr>
            <w:tcW w:w="1560" w:type="dxa"/>
          </w:tcPr>
          <w:p w14:paraId="476D9745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UC001</w:t>
            </w:r>
          </w:p>
        </w:tc>
        <w:tc>
          <w:tcPr>
            <w:tcW w:w="4728" w:type="dxa"/>
          </w:tcPr>
          <w:p w14:paraId="5250FD25" w14:textId="77777777" w:rsidR="007A3125" w:rsidRDefault="007A3125" w:rsidP="0082111C">
            <w:pPr>
              <w:jc w:val="left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사용자에게 사용자정보(아이디, 비밀번호)를 입력 받아 회원가입을 한다.</w:t>
            </w:r>
          </w:p>
        </w:tc>
      </w:tr>
      <w:tr w:rsidR="007A3125" w14:paraId="67F9D379" w14:textId="77777777" w:rsidTr="00F62380">
        <w:trPr>
          <w:trHeight w:val="356"/>
        </w:trPr>
        <w:tc>
          <w:tcPr>
            <w:tcW w:w="922" w:type="dxa"/>
          </w:tcPr>
          <w:p w14:paraId="5B29B191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SC002</w:t>
            </w:r>
          </w:p>
        </w:tc>
        <w:tc>
          <w:tcPr>
            <w:tcW w:w="1275" w:type="dxa"/>
          </w:tcPr>
          <w:p w14:paraId="698DFF2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로그인</w:t>
            </w:r>
          </w:p>
        </w:tc>
        <w:tc>
          <w:tcPr>
            <w:tcW w:w="1560" w:type="dxa"/>
          </w:tcPr>
          <w:p w14:paraId="0783A36A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UC002</w:t>
            </w:r>
          </w:p>
        </w:tc>
        <w:tc>
          <w:tcPr>
            <w:tcW w:w="4728" w:type="dxa"/>
          </w:tcPr>
          <w:p w14:paraId="6020DE37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아이디와 패스워드를 입력 받아 로그인을 실행한다.</w:t>
            </w:r>
          </w:p>
        </w:tc>
      </w:tr>
      <w:tr w:rsidR="007A3125" w14:paraId="75B1444F" w14:textId="77777777" w:rsidTr="00F62380">
        <w:trPr>
          <w:trHeight w:val="356"/>
        </w:trPr>
        <w:tc>
          <w:tcPr>
            <w:tcW w:w="922" w:type="dxa"/>
          </w:tcPr>
          <w:p w14:paraId="7632AD95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SC003</w:t>
            </w:r>
          </w:p>
        </w:tc>
        <w:tc>
          <w:tcPr>
            <w:tcW w:w="1275" w:type="dxa"/>
          </w:tcPr>
          <w:p w14:paraId="113A2B29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로그아웃</w:t>
            </w:r>
          </w:p>
        </w:tc>
        <w:tc>
          <w:tcPr>
            <w:tcW w:w="1560" w:type="dxa"/>
          </w:tcPr>
          <w:p w14:paraId="7F968B73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UC003</w:t>
            </w:r>
          </w:p>
        </w:tc>
        <w:tc>
          <w:tcPr>
            <w:tcW w:w="4728" w:type="dxa"/>
          </w:tcPr>
          <w:p w14:paraId="4D70A686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로그아웃을 실행한다.</w:t>
            </w:r>
          </w:p>
        </w:tc>
      </w:tr>
      <w:tr w:rsidR="007A3125" w14:paraId="526C76CF" w14:textId="77777777" w:rsidTr="00F62380">
        <w:trPr>
          <w:trHeight w:val="356"/>
        </w:trPr>
        <w:tc>
          <w:tcPr>
            <w:tcW w:w="922" w:type="dxa"/>
          </w:tcPr>
          <w:p w14:paraId="2C967E8A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SC004</w:t>
            </w:r>
          </w:p>
        </w:tc>
        <w:tc>
          <w:tcPr>
            <w:tcW w:w="1275" w:type="dxa"/>
          </w:tcPr>
          <w:p w14:paraId="24814715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회원탈퇴</w:t>
            </w:r>
          </w:p>
        </w:tc>
        <w:tc>
          <w:tcPr>
            <w:tcW w:w="1560" w:type="dxa"/>
          </w:tcPr>
          <w:p w14:paraId="0E90A708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UC004</w:t>
            </w:r>
          </w:p>
        </w:tc>
        <w:tc>
          <w:tcPr>
            <w:tcW w:w="4728" w:type="dxa"/>
          </w:tcPr>
          <w:p w14:paraId="5E648C6F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계정을 삭제하기 위해 회원 탈퇴를 한다.</w:t>
            </w:r>
          </w:p>
        </w:tc>
      </w:tr>
      <w:tr w:rsidR="007A3125" w14:paraId="4713A48D" w14:textId="77777777" w:rsidTr="00F62380">
        <w:trPr>
          <w:trHeight w:val="356"/>
        </w:trPr>
        <w:tc>
          <w:tcPr>
            <w:tcW w:w="922" w:type="dxa"/>
          </w:tcPr>
          <w:p w14:paraId="2616C00A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SC005</w:t>
            </w:r>
          </w:p>
        </w:tc>
        <w:tc>
          <w:tcPr>
            <w:tcW w:w="1275" w:type="dxa"/>
          </w:tcPr>
          <w:p w14:paraId="51D1F521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옷 정보 등록</w:t>
            </w:r>
          </w:p>
        </w:tc>
        <w:tc>
          <w:tcPr>
            <w:tcW w:w="1560" w:type="dxa"/>
          </w:tcPr>
          <w:p w14:paraId="7EB5E759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UC005</w:t>
            </w:r>
          </w:p>
        </w:tc>
        <w:tc>
          <w:tcPr>
            <w:tcW w:w="4728" w:type="dxa"/>
          </w:tcPr>
          <w:p w14:paraId="237944E8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새로운 옷의 정보를 등록한다.</w:t>
            </w:r>
          </w:p>
          <w:p w14:paraId="7E55509E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- 사진, 카테고리, 태그를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입력받는다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>.</w:t>
            </w:r>
          </w:p>
          <w:p w14:paraId="2A02C386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DB에 아이템을 추가한다.</w:t>
            </w:r>
          </w:p>
        </w:tc>
      </w:tr>
      <w:tr w:rsidR="007A3125" w14:paraId="455A7E4D" w14:textId="77777777" w:rsidTr="00F62380">
        <w:trPr>
          <w:trHeight w:val="356"/>
        </w:trPr>
        <w:tc>
          <w:tcPr>
            <w:tcW w:w="922" w:type="dxa"/>
          </w:tcPr>
          <w:p w14:paraId="579C89E4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SC006</w:t>
            </w:r>
          </w:p>
        </w:tc>
        <w:tc>
          <w:tcPr>
            <w:tcW w:w="1275" w:type="dxa"/>
          </w:tcPr>
          <w:p w14:paraId="2B62D369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옷 정보 조회</w:t>
            </w:r>
          </w:p>
        </w:tc>
        <w:tc>
          <w:tcPr>
            <w:tcW w:w="1560" w:type="dxa"/>
          </w:tcPr>
          <w:p w14:paraId="095525FC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UC006</w:t>
            </w:r>
          </w:p>
        </w:tc>
        <w:tc>
          <w:tcPr>
            <w:tcW w:w="4728" w:type="dxa"/>
          </w:tcPr>
          <w:p w14:paraId="229EE8ED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있는 전체 옷 데이터를 분류 없이 조회한다.</w:t>
            </w:r>
          </w:p>
        </w:tc>
      </w:tr>
      <w:tr w:rsidR="007A3125" w14:paraId="503085C5" w14:textId="77777777" w:rsidTr="00F62380">
        <w:trPr>
          <w:trHeight w:val="356"/>
        </w:trPr>
        <w:tc>
          <w:tcPr>
            <w:tcW w:w="922" w:type="dxa"/>
          </w:tcPr>
          <w:p w14:paraId="3BAC1E46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SC007</w:t>
            </w:r>
          </w:p>
        </w:tc>
        <w:tc>
          <w:tcPr>
            <w:tcW w:w="1275" w:type="dxa"/>
          </w:tcPr>
          <w:p w14:paraId="55123626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옷 정보 수정</w:t>
            </w:r>
          </w:p>
        </w:tc>
        <w:tc>
          <w:tcPr>
            <w:tcW w:w="1560" w:type="dxa"/>
          </w:tcPr>
          <w:p w14:paraId="36B43E06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UC007</w:t>
            </w:r>
          </w:p>
        </w:tc>
        <w:tc>
          <w:tcPr>
            <w:tcW w:w="4728" w:type="dxa"/>
          </w:tcPr>
          <w:p w14:paraId="3BBC4D70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“나의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있는 옷의 정보를 수정한다.</w:t>
            </w:r>
          </w:p>
          <w:p w14:paraId="41F392AF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사진, 카테고리, 태그를 수정할 수 있다.</w:t>
            </w:r>
          </w:p>
          <w:p w14:paraId="384F2AFA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수정한 데이터를 DB에 업데이트한다.</w:t>
            </w:r>
          </w:p>
        </w:tc>
      </w:tr>
      <w:tr w:rsidR="007A3125" w14:paraId="27774D72" w14:textId="77777777" w:rsidTr="00F62380">
        <w:trPr>
          <w:trHeight w:val="356"/>
        </w:trPr>
        <w:tc>
          <w:tcPr>
            <w:tcW w:w="922" w:type="dxa"/>
          </w:tcPr>
          <w:p w14:paraId="7088C54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SC008</w:t>
            </w:r>
          </w:p>
        </w:tc>
        <w:tc>
          <w:tcPr>
            <w:tcW w:w="1275" w:type="dxa"/>
          </w:tcPr>
          <w:p w14:paraId="4A06535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옷 정보 삭제</w:t>
            </w:r>
          </w:p>
        </w:tc>
        <w:tc>
          <w:tcPr>
            <w:tcW w:w="1560" w:type="dxa"/>
          </w:tcPr>
          <w:p w14:paraId="6FB93E19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UC008</w:t>
            </w:r>
          </w:p>
        </w:tc>
        <w:tc>
          <w:tcPr>
            <w:tcW w:w="4728" w:type="dxa"/>
          </w:tcPr>
          <w:p w14:paraId="30903613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있는 옷의 정보를 삭제한다.</w:t>
            </w:r>
          </w:p>
        </w:tc>
      </w:tr>
      <w:tr w:rsidR="007A3125" w14:paraId="4EF8761E" w14:textId="77777777" w:rsidTr="00F62380">
        <w:trPr>
          <w:trHeight w:val="356"/>
        </w:trPr>
        <w:tc>
          <w:tcPr>
            <w:tcW w:w="922" w:type="dxa"/>
          </w:tcPr>
          <w:p w14:paraId="26E2E063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SC009</w:t>
            </w:r>
          </w:p>
        </w:tc>
        <w:tc>
          <w:tcPr>
            <w:tcW w:w="1275" w:type="dxa"/>
          </w:tcPr>
          <w:p w14:paraId="68C704DD" w14:textId="20BF3325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계절, 카테고리</w:t>
            </w:r>
            <w:r w:rsidR="00F62380"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,</w:t>
            </w:r>
            <w:r w:rsidR="00F62380"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F62380"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태그</w:t>
            </w: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별</w:t>
            </w:r>
            <w:proofErr w:type="spellEnd"/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 xml:space="preserve"> 조회</w:t>
            </w:r>
          </w:p>
        </w:tc>
        <w:tc>
          <w:tcPr>
            <w:tcW w:w="1560" w:type="dxa"/>
          </w:tcPr>
          <w:p w14:paraId="36127664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UC009</w:t>
            </w:r>
          </w:p>
        </w:tc>
        <w:tc>
          <w:tcPr>
            <w:tcW w:w="4728" w:type="dxa"/>
          </w:tcPr>
          <w:p w14:paraId="7D54A793" w14:textId="07752045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사용자가 선택한 계절과 카테고리</w:t>
            </w:r>
            <w:r w:rsidR="00F62380">
              <w:rPr>
                <w:rFonts w:ascii="굴림" w:eastAsia="굴림" w:hAnsi="굴림" w:hint="eastAsia"/>
                <w:sz w:val="18"/>
                <w:szCs w:val="18"/>
              </w:rPr>
              <w:t>,태그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에 해당하는 옷의 목록을 조회한다.</w:t>
            </w:r>
          </w:p>
          <w:p w14:paraId="33ADBD05" w14:textId="3DD147E0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원하는 계절과 카테고리</w:t>
            </w:r>
            <w:r w:rsidR="00F62380">
              <w:rPr>
                <w:rFonts w:ascii="굴림" w:eastAsia="굴림" w:hAnsi="굴림" w:hint="eastAsia"/>
                <w:sz w:val="18"/>
                <w:szCs w:val="18"/>
              </w:rPr>
              <w:t>,태그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를 선택할 수 있다.</w:t>
            </w:r>
          </w:p>
          <w:p w14:paraId="2B394428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검색한 조건에 해당하는 옷 목록을 보여준다.</w:t>
            </w:r>
          </w:p>
        </w:tc>
      </w:tr>
      <w:tr w:rsidR="007A3125" w14:paraId="654A554E" w14:textId="77777777" w:rsidTr="00F62380">
        <w:trPr>
          <w:trHeight w:val="356"/>
        </w:trPr>
        <w:tc>
          <w:tcPr>
            <w:tcW w:w="922" w:type="dxa"/>
          </w:tcPr>
          <w:p w14:paraId="5FAC7195" w14:textId="02CC3D4A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</w:t>
            </w:r>
            <w:r w:rsidR="00F62380"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75" w:type="dxa"/>
          </w:tcPr>
          <w:p w14:paraId="758E50C5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날씨 정보 조회</w:t>
            </w:r>
          </w:p>
        </w:tc>
        <w:tc>
          <w:tcPr>
            <w:tcW w:w="1560" w:type="dxa"/>
          </w:tcPr>
          <w:p w14:paraId="6FBD8821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UC011</w:t>
            </w:r>
          </w:p>
        </w:tc>
        <w:tc>
          <w:tcPr>
            <w:tcW w:w="4728" w:type="dxa"/>
          </w:tcPr>
          <w:p w14:paraId="551C4FD9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  <w:lang w:eastAsia="ja-JP"/>
              </w:rPr>
              <w:t>기상청의 API를 가져와 홈 화면에서 날씨 정보를 보여준다.</w:t>
            </w:r>
          </w:p>
          <w:p w14:paraId="3A302D65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 xml:space="preserve">- 날씨 정보를 </w:t>
            </w:r>
            <w:proofErr w:type="spellStart"/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메인화면에서</w:t>
            </w:r>
            <w:proofErr w:type="spellEnd"/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보여준다.</w:t>
            </w:r>
          </w:p>
        </w:tc>
      </w:tr>
      <w:tr w:rsidR="007A3125" w14:paraId="54CD21BC" w14:textId="77777777" w:rsidTr="00F62380">
        <w:trPr>
          <w:trHeight w:val="356"/>
        </w:trPr>
        <w:tc>
          <w:tcPr>
            <w:tcW w:w="922" w:type="dxa"/>
          </w:tcPr>
          <w:p w14:paraId="6FB77477" w14:textId="7748774D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</w:t>
            </w:r>
            <w:r w:rsidR="00F62380"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5" w:type="dxa"/>
          </w:tcPr>
          <w:p w14:paraId="6BFBDEFB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옷 추천</w:t>
            </w:r>
          </w:p>
        </w:tc>
        <w:tc>
          <w:tcPr>
            <w:tcW w:w="1560" w:type="dxa"/>
          </w:tcPr>
          <w:p w14:paraId="38A636CC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UC012</w:t>
            </w:r>
          </w:p>
        </w:tc>
        <w:tc>
          <w:tcPr>
            <w:tcW w:w="4728" w:type="dxa"/>
          </w:tcPr>
          <w:p w14:paraId="5B911470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  <w:lang w:eastAsia="ja-JP"/>
              </w:rPr>
              <w:t>기온에 맞는 코디 정보를 제공한다.</w:t>
            </w:r>
          </w:p>
          <w:p w14:paraId="67C9EED7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날씨 정보를 가져올 수 있다.</w:t>
            </w:r>
          </w:p>
          <w:p w14:paraId="48DCAC5C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기온에 맞는 코디 정보를 추천할 수 있다.</w:t>
            </w:r>
          </w:p>
        </w:tc>
      </w:tr>
      <w:tr w:rsidR="007A3125" w14:paraId="74B094E3" w14:textId="77777777" w:rsidTr="00F62380">
        <w:trPr>
          <w:trHeight w:val="356"/>
        </w:trPr>
        <w:tc>
          <w:tcPr>
            <w:tcW w:w="922" w:type="dxa"/>
          </w:tcPr>
          <w:p w14:paraId="5C93FABE" w14:textId="096AD364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</w:t>
            </w:r>
            <w:r w:rsidR="00F62380"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75" w:type="dxa"/>
          </w:tcPr>
          <w:p w14:paraId="340735D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코디 생성</w:t>
            </w:r>
          </w:p>
        </w:tc>
        <w:tc>
          <w:tcPr>
            <w:tcW w:w="1560" w:type="dxa"/>
          </w:tcPr>
          <w:p w14:paraId="13AA869A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UC013</w:t>
            </w:r>
          </w:p>
        </w:tc>
        <w:tc>
          <w:tcPr>
            <w:tcW w:w="4728" w:type="dxa"/>
          </w:tcPr>
          <w:p w14:paraId="0FFA8C94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  <w:lang w:eastAsia="ja-JP"/>
              </w:rPr>
              <w:t>사용자가 나의 옷장에 있는 옷을 조합하여 나의 코디를 생성한다.</w:t>
            </w:r>
          </w:p>
          <w:p w14:paraId="19EFB9F2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원하는 계절, 카테고리, 태그를 선택할 수 있다.</w:t>
            </w:r>
          </w:p>
          <w:p w14:paraId="1CBD4AE3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선택된 조건에 맞는 옷 목록을 보여준다.</w:t>
            </w:r>
          </w:p>
          <w:p w14:paraId="24EEB55E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 xml:space="preserve">- 옷을 </w:t>
            </w:r>
            <w:proofErr w:type="spellStart"/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고른후</w:t>
            </w:r>
            <w:proofErr w:type="spellEnd"/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코디를 저장할 수 있다.</w:t>
            </w:r>
          </w:p>
        </w:tc>
      </w:tr>
      <w:tr w:rsidR="007A3125" w14:paraId="255FE984" w14:textId="77777777" w:rsidTr="00F62380">
        <w:trPr>
          <w:trHeight w:val="356"/>
        </w:trPr>
        <w:tc>
          <w:tcPr>
            <w:tcW w:w="922" w:type="dxa"/>
          </w:tcPr>
          <w:p w14:paraId="354CBC15" w14:textId="3E9BDCDD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</w:t>
            </w:r>
            <w:r w:rsidR="00F62380"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75" w:type="dxa"/>
          </w:tcPr>
          <w:p w14:paraId="5BD82F98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코디 조회</w:t>
            </w:r>
          </w:p>
        </w:tc>
        <w:tc>
          <w:tcPr>
            <w:tcW w:w="1560" w:type="dxa"/>
          </w:tcPr>
          <w:p w14:paraId="0FA6BC61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UC014</w:t>
            </w:r>
          </w:p>
        </w:tc>
        <w:tc>
          <w:tcPr>
            <w:tcW w:w="4728" w:type="dxa"/>
          </w:tcPr>
          <w:p w14:paraId="0A9586C5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사용자가 등록한 모든 코디를 조회한다.</w:t>
            </w:r>
          </w:p>
        </w:tc>
      </w:tr>
      <w:tr w:rsidR="007A3125" w14:paraId="6EE5EDD2" w14:textId="77777777" w:rsidTr="00F62380">
        <w:trPr>
          <w:trHeight w:val="356"/>
        </w:trPr>
        <w:tc>
          <w:tcPr>
            <w:tcW w:w="922" w:type="dxa"/>
          </w:tcPr>
          <w:p w14:paraId="6B8E3E66" w14:textId="2ADF171E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</w:t>
            </w:r>
            <w:r w:rsidR="00F62380"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4</w:t>
            </w:r>
          </w:p>
        </w:tc>
        <w:tc>
          <w:tcPr>
            <w:tcW w:w="1275" w:type="dxa"/>
          </w:tcPr>
          <w:p w14:paraId="4AFCB9E7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코디 수정</w:t>
            </w:r>
          </w:p>
        </w:tc>
        <w:tc>
          <w:tcPr>
            <w:tcW w:w="1560" w:type="dxa"/>
          </w:tcPr>
          <w:p w14:paraId="5C74ADA8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UC015</w:t>
            </w:r>
          </w:p>
        </w:tc>
        <w:tc>
          <w:tcPr>
            <w:tcW w:w="4728" w:type="dxa"/>
          </w:tcPr>
          <w:p w14:paraId="0336DE9A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사용자가 등록한 나의 코디를 수정한다.</w:t>
            </w:r>
          </w:p>
          <w:p w14:paraId="6B0661E1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코디내용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>, 설명을 수정할 수 있다.</w:t>
            </w:r>
          </w:p>
        </w:tc>
      </w:tr>
      <w:tr w:rsidR="007A3125" w14:paraId="33CB4DDC" w14:textId="77777777" w:rsidTr="00F62380">
        <w:trPr>
          <w:trHeight w:val="372"/>
        </w:trPr>
        <w:tc>
          <w:tcPr>
            <w:tcW w:w="922" w:type="dxa"/>
          </w:tcPr>
          <w:p w14:paraId="05E19697" w14:textId="08A776FA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</w:t>
            </w:r>
            <w:r w:rsidR="00F62380"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75" w:type="dxa"/>
          </w:tcPr>
          <w:p w14:paraId="3A5AD7BA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코디 삭제</w:t>
            </w:r>
          </w:p>
        </w:tc>
        <w:tc>
          <w:tcPr>
            <w:tcW w:w="1560" w:type="dxa"/>
          </w:tcPr>
          <w:p w14:paraId="4A12CF3D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UC016</w:t>
            </w:r>
          </w:p>
        </w:tc>
        <w:tc>
          <w:tcPr>
            <w:tcW w:w="4728" w:type="dxa"/>
          </w:tcPr>
          <w:p w14:paraId="4EA53ABD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/>
                <w:color w:val="000000"/>
                <w:sz w:val="18"/>
                <w:szCs w:val="18"/>
              </w:rPr>
              <w:t>사용자가 등록한 나만의 코디를 삭제한다</w:t>
            </w:r>
          </w:p>
        </w:tc>
      </w:tr>
    </w:tbl>
    <w:p w14:paraId="1976CBAA" w14:textId="77777777" w:rsidR="007A3125" w:rsidRDefault="007A3125" w:rsidP="007A3125"/>
    <w:p w14:paraId="55B31971" w14:textId="517D020A" w:rsidR="005A219F" w:rsidRPr="007A3125" w:rsidRDefault="005A219F" w:rsidP="003C1E0F"/>
    <w:p w14:paraId="52E3E3F5" w14:textId="77777777" w:rsidR="005A219F" w:rsidRDefault="005A219F" w:rsidP="005A219F">
      <w:pPr>
        <w:pStyle w:val="3"/>
        <w:tabs>
          <w:tab w:val="num" w:pos="200"/>
        </w:tabs>
        <w:ind w:left="567"/>
      </w:pPr>
      <w:bookmarkStart w:id="20" w:name="_Toc447209013"/>
      <w:r>
        <w:rPr>
          <w:rFonts w:hint="eastAsia"/>
        </w:rPr>
        <w:t>화면 기술</w:t>
      </w:r>
      <w:bookmarkEnd w:id="20"/>
    </w:p>
    <w:p w14:paraId="0BAD1B07" w14:textId="77777777" w:rsidR="005A219F" w:rsidRDefault="005A219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3"/>
        <w:gridCol w:w="2560"/>
        <w:gridCol w:w="1504"/>
        <w:gridCol w:w="3129"/>
      </w:tblGrid>
      <w:tr w:rsidR="00A72916" w:rsidRPr="00D54A11" w14:paraId="5161C005" w14:textId="77777777" w:rsidTr="00123551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AF29A09" w14:textId="77777777" w:rsidR="005A219F" w:rsidRPr="00A72916" w:rsidRDefault="005A219F" w:rsidP="00123551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180C117B" w14:textId="77777777" w:rsidR="005A219F" w:rsidRPr="00A72916" w:rsidRDefault="005A219F" w:rsidP="00123551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220756BB" w14:textId="77777777" w:rsidR="005A219F" w:rsidRPr="00A72916" w:rsidRDefault="005A219F" w:rsidP="005A219F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0E96FC82" w14:textId="68B52A8B" w:rsidR="005A219F" w:rsidRPr="00A72916" w:rsidRDefault="00A72916" w:rsidP="00123551">
            <w:pPr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메인페이지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비회원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color w:val="auto"/>
              </w:rPr>
              <w:t>ver</w:t>
            </w:r>
            <w:proofErr w:type="spellEnd"/>
            <w:r>
              <w:rPr>
                <w:rStyle w:val="ae"/>
                <w:color w:val="auto"/>
              </w:rPr>
              <w:t>)</w:t>
            </w:r>
          </w:p>
        </w:tc>
      </w:tr>
      <w:tr w:rsidR="00A72916" w:rsidRPr="00D54A11" w14:paraId="0378BF84" w14:textId="77777777" w:rsidTr="005A219F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E1073E2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83A6670" w14:textId="77955627" w:rsidR="003C1E0F" w:rsidRPr="007E70C2" w:rsidRDefault="00A72916" w:rsidP="005A219F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7171193" wp14:editId="65F61E53">
                  <wp:extent cx="4394200" cy="3236227"/>
                  <wp:effectExtent l="0" t="0" r="635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916" cy="32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916" w:rsidRPr="00D54A11" w14:paraId="0860CB47" w14:textId="77777777" w:rsidTr="005A219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A57E2D9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D522D33" w14:textId="169A9A50" w:rsidR="00865E89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로그인하지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않은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처음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접속</w:t>
            </w:r>
            <w:r w:rsidR="00420E43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3377A933" w14:textId="42AF4360" w:rsidR="00A72916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로그인하지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않은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상태이므로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미리보기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사진들은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 xml:space="preserve">default </w:t>
            </w: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mage</w:t>
            </w:r>
            <w:r>
              <w:rPr>
                <w:rStyle w:val="ae"/>
                <w:rFonts w:hint="eastAsia"/>
                <w:color w:val="auto"/>
              </w:rPr>
              <w:t>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대체하여</w:t>
            </w:r>
            <w:r w:rsidR="00420E4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420E43">
              <w:rPr>
                <w:rStyle w:val="ae"/>
                <w:rFonts w:hint="eastAsia"/>
                <w:color w:val="auto"/>
              </w:rPr>
              <w:t>블러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처리하고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“</w:t>
            </w:r>
            <w:r>
              <w:rPr>
                <w:rStyle w:val="ae"/>
                <w:rFonts w:hint="eastAsia"/>
                <w:color w:val="auto"/>
              </w:rPr>
              <w:t>로그인하고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관리하세요</w:t>
            </w:r>
            <w:r>
              <w:rPr>
                <w:rStyle w:val="ae"/>
                <w:color w:val="auto"/>
              </w:rPr>
              <w:t>”</w:t>
            </w:r>
            <w:r>
              <w:rPr>
                <w:rStyle w:val="ae"/>
                <w:rFonts w:hint="eastAsia"/>
                <w:color w:val="auto"/>
              </w:rPr>
              <w:t>라는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문구를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띄운다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7BA611EB" w14:textId="119B7FEA" w:rsidR="00A72916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날씨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</w:t>
            </w:r>
            <w:r w:rsidR="00AF750C">
              <w:rPr>
                <w:rStyle w:val="ae"/>
                <w:rFonts w:hint="eastAsia"/>
                <w:color w:val="auto"/>
              </w:rPr>
              <w:t>를</w:t>
            </w:r>
            <w:r w:rsidR="00AF750C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제공</w:t>
            </w:r>
            <w:r w:rsidR="00AF750C"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>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1586E5B0" w14:textId="36C0C056" w:rsidR="00AF750C" w:rsidRDefault="00AF750C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네비게이션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바에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2EEAFFB7" w14:textId="1661060C" w:rsidR="00AF750C" w:rsidRPr="00A72916" w:rsidRDefault="00AF750C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푸터에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About</w:t>
            </w:r>
            <w:r>
              <w:rPr>
                <w:rStyle w:val="ae"/>
                <w:rFonts w:hint="eastAsia"/>
                <w:color w:val="auto"/>
              </w:rPr>
              <w:t>페이지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04631453" w14:textId="77777777" w:rsidR="003C1E0F" w:rsidRPr="00A72916" w:rsidRDefault="003C1E0F" w:rsidP="003C1E0F"/>
    <w:p w14:paraId="5A7C2F0D" w14:textId="77777777" w:rsidR="00A72916" w:rsidRDefault="004221DF" w:rsidP="004221DF"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7"/>
        <w:gridCol w:w="2573"/>
        <w:gridCol w:w="1512"/>
        <w:gridCol w:w="3134"/>
      </w:tblGrid>
      <w:tr w:rsidR="00AF750C" w:rsidRPr="00D54A11" w14:paraId="7AD5397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25E57B" w14:textId="77777777" w:rsidR="00A72916" w:rsidRPr="00A72916" w:rsidRDefault="00A72916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6DE17EC4" w14:textId="43E88BF8" w:rsidR="00A72916" w:rsidRPr="00A72916" w:rsidRDefault="00A72916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7EC9124C" w14:textId="77777777" w:rsidR="00A72916" w:rsidRPr="00A72916" w:rsidRDefault="00A72916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02CFD96F" w14:textId="0FE87F6D" w:rsidR="00A72916" w:rsidRPr="00A72916" w:rsidRDefault="00A72916" w:rsidP="00C767AC">
            <w:pPr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메인페이지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color w:val="auto"/>
              </w:rPr>
              <w:t>ver</w:t>
            </w:r>
            <w:proofErr w:type="spellEnd"/>
            <w:r>
              <w:rPr>
                <w:rStyle w:val="ae"/>
                <w:color w:val="auto"/>
              </w:rPr>
              <w:t>)</w:t>
            </w:r>
          </w:p>
        </w:tc>
      </w:tr>
      <w:tr w:rsidR="00AF750C" w:rsidRPr="00D54A11" w14:paraId="32A0F984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10B32CC" w14:textId="77777777" w:rsidR="00A72916" w:rsidRPr="00D54A11" w:rsidRDefault="00A72916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A8AA7C" w14:textId="13F8669D" w:rsidR="00A72916" w:rsidRPr="007E70C2" w:rsidRDefault="00AF750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B854DFB" wp14:editId="1E3C275D">
                  <wp:extent cx="4424566" cy="32575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028" cy="326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50C" w:rsidRPr="00D54A11" w14:paraId="7A93C74B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9105B5" w14:textId="77777777" w:rsidR="00A72916" w:rsidRPr="00D54A11" w:rsidRDefault="00A72916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A94D8E8" w14:textId="459EEAA6" w:rsidR="00A72916" w:rsidRDefault="00A72916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</w:t>
            </w:r>
            <w:r w:rsidR="00AF750C"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접속시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2B520231" w14:textId="661B851F" w:rsidR="00A72916" w:rsidRDefault="00AF750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나의</w:t>
            </w:r>
            <w:r w:rsidR="00A72916"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에서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랜덤으로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4</w:t>
            </w:r>
            <w:r>
              <w:rPr>
                <w:rStyle w:val="ae"/>
                <w:rFonts w:hint="eastAsia"/>
                <w:color w:val="auto"/>
              </w:rPr>
              <w:t>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가져와</w:t>
            </w:r>
            <w:r w:rsidR="00A72916"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미리보기</w:t>
            </w:r>
            <w:r>
              <w:rPr>
                <w:rStyle w:val="ae"/>
                <w:rFonts w:hint="eastAsia"/>
                <w:color w:val="auto"/>
              </w:rPr>
              <w:t>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E22638D" w14:textId="77777777" w:rsidR="00A72916" w:rsidRDefault="00A72916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날씨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</w:t>
            </w:r>
            <w:r w:rsidR="00AF750C">
              <w:rPr>
                <w:rStyle w:val="ae"/>
                <w:rFonts w:hint="eastAsia"/>
                <w:color w:val="auto"/>
              </w:rPr>
              <w:t>보를</w:t>
            </w:r>
            <w:r w:rsidR="00AF750C">
              <w:rPr>
                <w:rStyle w:val="ae"/>
                <w:rFonts w:hint="eastAsia"/>
                <w:color w:val="auto"/>
              </w:rPr>
              <w:t xml:space="preserve"> </w:t>
            </w:r>
            <w:r w:rsidR="00AF750C">
              <w:rPr>
                <w:rStyle w:val="ae"/>
                <w:rFonts w:hint="eastAsia"/>
                <w:color w:val="auto"/>
              </w:rPr>
              <w:t>제공한다</w:t>
            </w:r>
            <w:r w:rsidR="00AF750C">
              <w:rPr>
                <w:rStyle w:val="ae"/>
                <w:rFonts w:hint="eastAsia"/>
                <w:color w:val="auto"/>
              </w:rPr>
              <w:t>.</w:t>
            </w:r>
          </w:p>
          <w:p w14:paraId="38521009" w14:textId="28385400" w:rsidR="00AF750C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네비게이션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바에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로그아웃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042AD757" w14:textId="04728C73" w:rsidR="00AF750C" w:rsidRPr="00A72916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푸터에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About</w:t>
            </w:r>
            <w:r>
              <w:rPr>
                <w:rStyle w:val="ae"/>
                <w:rFonts w:hint="eastAsia"/>
                <w:color w:val="auto"/>
              </w:rPr>
              <w:t>페이지와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회원탈퇴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80F6A19" w14:textId="7F41CED8" w:rsidR="004221DF" w:rsidRPr="00AF750C" w:rsidRDefault="004221DF" w:rsidP="004221DF"/>
    <w:p w14:paraId="1AA93ECA" w14:textId="4904AE96" w:rsidR="00AF750C" w:rsidRDefault="00AF750C" w:rsidP="004221DF"/>
    <w:p w14:paraId="53AA8DB4" w14:textId="510B1632" w:rsidR="0053702C" w:rsidRDefault="0053702C" w:rsidP="004221DF"/>
    <w:p w14:paraId="315F53E8" w14:textId="3122B9A8" w:rsidR="0053702C" w:rsidRDefault="0053702C" w:rsidP="004221DF"/>
    <w:p w14:paraId="1C393BB9" w14:textId="5AB4EBF1" w:rsidR="0053702C" w:rsidRDefault="0053702C" w:rsidP="004221DF"/>
    <w:p w14:paraId="69CC5E2E" w14:textId="6045FE8C" w:rsidR="0053702C" w:rsidRDefault="0053702C" w:rsidP="004221DF"/>
    <w:p w14:paraId="78433A04" w14:textId="4615A0A4" w:rsidR="0053702C" w:rsidRDefault="0053702C" w:rsidP="004221DF"/>
    <w:p w14:paraId="46C090B7" w14:textId="647C8DDA" w:rsidR="0053702C" w:rsidRDefault="0053702C" w:rsidP="004221DF"/>
    <w:p w14:paraId="195AC814" w14:textId="4ABA5F9D" w:rsidR="0053702C" w:rsidRDefault="0053702C" w:rsidP="004221DF"/>
    <w:p w14:paraId="6AF2D449" w14:textId="00C6F4F3" w:rsidR="0053702C" w:rsidRDefault="0053702C" w:rsidP="004221DF"/>
    <w:p w14:paraId="6BAFCEA3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2601"/>
        <w:gridCol w:w="1528"/>
        <w:gridCol w:w="3085"/>
      </w:tblGrid>
      <w:tr w:rsidR="00AF750C" w:rsidRPr="00D54A11" w14:paraId="21421E56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7C5B70" w14:textId="77777777" w:rsidR="00AF750C" w:rsidRPr="00A72916" w:rsidRDefault="00AF750C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4BCCC468" w14:textId="3DE8B267" w:rsidR="00AF750C" w:rsidRPr="00A72916" w:rsidRDefault="00AF750C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0997B921" w14:textId="77777777" w:rsidR="00AF750C" w:rsidRPr="00A72916" w:rsidRDefault="00AF750C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1CA5D752" w14:textId="6EB3DA4C" w:rsidR="00AF750C" w:rsidRPr="00A72916" w:rsidRDefault="00AF750C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</w:tc>
      </w:tr>
      <w:tr w:rsidR="00AF750C" w:rsidRPr="00D54A11" w14:paraId="5A9E355A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928FE7" w14:textId="77777777" w:rsidR="00AF750C" w:rsidRPr="00D54A11" w:rsidRDefault="00AF750C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A74F69" w14:textId="1F18C6F0" w:rsidR="00AF750C" w:rsidRPr="007E70C2" w:rsidRDefault="00AF750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4949E10" wp14:editId="0DB846AB">
                  <wp:extent cx="4371626" cy="32067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418" cy="321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50C" w:rsidRPr="00D54A11" w14:paraId="34EFA29F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271AA9C" w14:textId="77777777" w:rsidR="00AF750C" w:rsidRPr="00D54A11" w:rsidRDefault="00AF750C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DAAC37D" w14:textId="5D541B91" w:rsidR="00AF750C" w:rsidRPr="00AF750C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D</w:t>
            </w:r>
            <w:r>
              <w:rPr>
                <w:rStyle w:val="ae"/>
                <w:rFonts w:hint="eastAsia"/>
                <w:color w:val="auto"/>
              </w:rPr>
              <w:t>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PW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로그인한다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08B8CF26" w14:textId="0D667436" w:rsidR="00AF750C" w:rsidRPr="00A72916" w:rsidRDefault="00934F02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계정이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없을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경우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회원가입을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회원가입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6CA6694" w14:textId="5297448B" w:rsidR="00AF750C" w:rsidRDefault="00AF750C" w:rsidP="004221DF"/>
    <w:p w14:paraId="102D5B25" w14:textId="370E5B55" w:rsidR="0053702C" w:rsidRDefault="0053702C" w:rsidP="004221DF"/>
    <w:p w14:paraId="3CD28AE5" w14:textId="742743D0" w:rsidR="0053702C" w:rsidRDefault="0053702C" w:rsidP="004221DF"/>
    <w:p w14:paraId="21616D7D" w14:textId="31B20FAE" w:rsidR="0053702C" w:rsidRDefault="0053702C" w:rsidP="004221DF"/>
    <w:p w14:paraId="171053B1" w14:textId="686759BB" w:rsidR="0053702C" w:rsidRDefault="0053702C" w:rsidP="004221DF"/>
    <w:p w14:paraId="5FEA501F" w14:textId="3B109266" w:rsidR="0053702C" w:rsidRDefault="0053702C" w:rsidP="004221DF"/>
    <w:p w14:paraId="05CD246E" w14:textId="29FB4D7B" w:rsidR="0053702C" w:rsidRDefault="0053702C" w:rsidP="004221DF"/>
    <w:p w14:paraId="28D82008" w14:textId="06519D2A" w:rsidR="0053702C" w:rsidRDefault="0053702C" w:rsidP="004221DF"/>
    <w:p w14:paraId="040707F6" w14:textId="1CC92895" w:rsidR="0053702C" w:rsidRDefault="0053702C" w:rsidP="004221DF"/>
    <w:p w14:paraId="6C26A927" w14:textId="223432E2" w:rsidR="0053702C" w:rsidRDefault="0053702C" w:rsidP="004221DF"/>
    <w:p w14:paraId="4790C95D" w14:textId="1889D6A5" w:rsidR="0053702C" w:rsidRDefault="0053702C" w:rsidP="004221DF"/>
    <w:p w14:paraId="7AFC33F5" w14:textId="38622ACD" w:rsidR="0053702C" w:rsidRDefault="0053702C" w:rsidP="004221DF"/>
    <w:p w14:paraId="2910CA6C" w14:textId="043263CF" w:rsidR="0053702C" w:rsidRDefault="0053702C" w:rsidP="004221DF"/>
    <w:p w14:paraId="1C2BB61F" w14:textId="77777777" w:rsidR="0053702C" w:rsidRPr="00AF750C" w:rsidRDefault="0053702C" w:rsidP="004221DF"/>
    <w:p w14:paraId="0DC96BFE" w14:textId="2E84E2F5" w:rsidR="00AF750C" w:rsidRDefault="00AF750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3"/>
        <w:gridCol w:w="2588"/>
        <w:gridCol w:w="1521"/>
        <w:gridCol w:w="3084"/>
      </w:tblGrid>
      <w:tr w:rsidR="00934F02" w:rsidRPr="00D54A11" w14:paraId="75EFF744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445DF84" w14:textId="77777777" w:rsidR="00934F02" w:rsidRPr="00A72916" w:rsidRDefault="00934F02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79C9761" w14:textId="4859B500" w:rsidR="00934F02" w:rsidRPr="00A72916" w:rsidRDefault="00934F02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2D684892" w14:textId="77777777" w:rsidR="00934F02" w:rsidRPr="00A72916" w:rsidRDefault="00934F02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14B4C4D6" w14:textId="070436CC" w:rsidR="00934F02" w:rsidRPr="00A72916" w:rsidRDefault="00934F02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9C20E0" w:rsidRPr="00D54A11" w14:paraId="51F8B46C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1EDEE62" w14:textId="77777777" w:rsidR="00934F02" w:rsidRPr="00D54A11" w:rsidRDefault="00934F02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ED0AF" w14:textId="3BB8AECF" w:rsidR="00934F02" w:rsidRPr="007E70C2" w:rsidRDefault="00934F02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7171CC2" wp14:editId="7C57D08A">
                  <wp:extent cx="4349750" cy="3197864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416" cy="320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01D320F5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D2E6DF9" w14:textId="77777777" w:rsidR="00934F02" w:rsidRPr="00D54A11" w:rsidRDefault="00934F02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DF1C2EC" w14:textId="77777777" w:rsidR="00934F02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D</w:t>
            </w:r>
            <w:r>
              <w:rPr>
                <w:rStyle w:val="ae"/>
                <w:rFonts w:hint="eastAsia"/>
                <w:color w:val="auto"/>
              </w:rPr>
              <w:t>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PW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4260679" w14:textId="424B5A6D" w:rsidR="009C20E0" w:rsidRPr="009C20E0" w:rsidRDefault="009C20E0" w:rsidP="009C20E0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P</w:t>
            </w:r>
            <w:r>
              <w:rPr>
                <w:rStyle w:val="ae"/>
                <w:color w:val="auto"/>
              </w:rPr>
              <w:t>W</w:t>
            </w:r>
            <w:r>
              <w:rPr>
                <w:rStyle w:val="ae"/>
                <w:rFonts w:hint="eastAsia"/>
                <w:color w:val="auto"/>
              </w:rPr>
              <w:t>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2</w:t>
            </w:r>
            <w:r>
              <w:rPr>
                <w:rStyle w:val="ae"/>
                <w:rFonts w:hint="eastAsia"/>
                <w:color w:val="auto"/>
              </w:rPr>
              <w:t>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거쳐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3B039258" w14:textId="5FD8DE96" w:rsidR="00934F02" w:rsidRDefault="00934F02" w:rsidP="004221DF"/>
    <w:p w14:paraId="1DE01C47" w14:textId="53F68666" w:rsidR="009C20E0" w:rsidRDefault="009C20E0" w:rsidP="004221DF"/>
    <w:p w14:paraId="338EC74E" w14:textId="0780C36C" w:rsidR="0053702C" w:rsidRDefault="0053702C" w:rsidP="004221DF"/>
    <w:p w14:paraId="71D5AFAB" w14:textId="2DC11E1F" w:rsidR="0053702C" w:rsidRDefault="0053702C" w:rsidP="004221DF"/>
    <w:p w14:paraId="64AD4D6C" w14:textId="678010FB" w:rsidR="0053702C" w:rsidRDefault="0053702C" w:rsidP="004221DF"/>
    <w:p w14:paraId="37186AD7" w14:textId="3EC78509" w:rsidR="0053702C" w:rsidRDefault="0053702C" w:rsidP="004221DF"/>
    <w:p w14:paraId="07477653" w14:textId="5B930FA3" w:rsidR="0053702C" w:rsidRDefault="0053702C" w:rsidP="004221DF"/>
    <w:p w14:paraId="33CBD6FA" w14:textId="2E030AD7" w:rsidR="0053702C" w:rsidRDefault="0053702C" w:rsidP="004221DF"/>
    <w:p w14:paraId="45C3A1A9" w14:textId="7D1DBC23" w:rsidR="0053702C" w:rsidRDefault="0053702C" w:rsidP="004221DF"/>
    <w:p w14:paraId="78C7928F" w14:textId="1B4E5DEE" w:rsidR="0053702C" w:rsidRDefault="0053702C" w:rsidP="004221DF"/>
    <w:p w14:paraId="28762F2E" w14:textId="58FCC8A2" w:rsidR="0053702C" w:rsidRDefault="0053702C" w:rsidP="004221DF"/>
    <w:p w14:paraId="74A9CF48" w14:textId="3181F498" w:rsidR="0053702C" w:rsidRDefault="0053702C" w:rsidP="004221DF"/>
    <w:p w14:paraId="6191335F" w14:textId="1A6CC0A5" w:rsidR="0053702C" w:rsidRDefault="0053702C" w:rsidP="004221DF"/>
    <w:p w14:paraId="59273A74" w14:textId="50FA5D0A" w:rsidR="0053702C" w:rsidRDefault="0053702C" w:rsidP="004221DF"/>
    <w:p w14:paraId="2FD02DDD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4"/>
        <w:gridCol w:w="2286"/>
        <w:gridCol w:w="1420"/>
        <w:gridCol w:w="3146"/>
      </w:tblGrid>
      <w:tr w:rsidR="0008076B" w:rsidRPr="00D54A11" w14:paraId="31F5255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CCEF8C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220E8E4D" w14:textId="3E2363E2" w:rsidR="009C20E0" w:rsidRPr="00A72916" w:rsidRDefault="009C20E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2375DB8B" w14:textId="0774626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7B74267B" w14:textId="26B9B6A2" w:rsidR="009C20E0" w:rsidRPr="00A72916" w:rsidRDefault="009C20E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</w:p>
        </w:tc>
      </w:tr>
      <w:tr w:rsidR="009C20E0" w:rsidRPr="00D54A11" w14:paraId="1D4DCE42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4A70AD2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756F04F" w14:textId="7A9533AA" w:rsidR="009C20E0" w:rsidRPr="007E70C2" w:rsidRDefault="0008076B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48EBF9EB" wp14:editId="6ECDAF6C">
                  <wp:extent cx="4104672" cy="297859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999" cy="2995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20E0">
              <w:rPr>
                <w:noProof/>
                <w:color w:val="C00000"/>
              </w:rPr>
              <w:drawing>
                <wp:inline distT="0" distB="0" distL="0" distR="0" wp14:anchorId="48F0424B" wp14:editId="69C623BF">
                  <wp:extent cx="4100966" cy="29908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283" cy="299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1DAD5D7E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CEE7F5C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D456E8F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탭을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클릭하면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7A59157B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9</w:t>
            </w:r>
            <w:r>
              <w:rPr>
                <w:rStyle w:val="ae"/>
                <w:rFonts w:hint="eastAsia"/>
                <w:color w:val="auto"/>
              </w:rPr>
              <w:t>개씩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2DEBC514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계절별</w:t>
            </w:r>
            <w:r>
              <w:rPr>
                <w:rStyle w:val="ae"/>
                <w:rFonts w:hint="eastAsia"/>
                <w:color w:val="auto"/>
              </w:rPr>
              <w:t>/</w:t>
            </w:r>
            <w:r>
              <w:rPr>
                <w:rStyle w:val="ae"/>
                <w:rFonts w:hint="eastAsia"/>
                <w:color w:val="auto"/>
              </w:rPr>
              <w:t>종류별로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있다</w:t>
            </w:r>
          </w:p>
          <w:p w14:paraId="3FB58D75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색상별</w:t>
            </w:r>
            <w:proofErr w:type="spellEnd"/>
            <w:r>
              <w:rPr>
                <w:rStyle w:val="ae"/>
                <w:rFonts w:hint="eastAsia"/>
                <w:color w:val="auto"/>
              </w:rPr>
              <w:t>/</w:t>
            </w:r>
            <w:r>
              <w:rPr>
                <w:rStyle w:val="ae"/>
                <w:rFonts w:hint="eastAsia"/>
                <w:color w:val="auto"/>
              </w:rPr>
              <w:t>소재별로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1EC8F009" w14:textId="0929431C" w:rsidR="009C20E0" w:rsidRPr="009C20E0" w:rsidRDefault="009C20E0" w:rsidP="009C20E0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위에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  <w:r w:rsidRPr="009C20E0">
              <w:rPr>
                <w:rStyle w:val="ae"/>
                <w:rFonts w:hint="eastAsia"/>
                <w:color w:val="auto"/>
              </w:rPr>
              <w:t xml:space="preserve"> </w:t>
            </w:r>
          </w:p>
        </w:tc>
      </w:tr>
    </w:tbl>
    <w:p w14:paraId="49A4FB3F" w14:textId="607C39F8" w:rsidR="009C20E0" w:rsidRDefault="009C20E0" w:rsidP="004221DF"/>
    <w:p w14:paraId="18C8D243" w14:textId="6B370EC8" w:rsidR="0053702C" w:rsidRDefault="0053702C" w:rsidP="004221DF"/>
    <w:p w14:paraId="3A3F0292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10"/>
        <w:gridCol w:w="2596"/>
        <w:gridCol w:w="1525"/>
        <w:gridCol w:w="3085"/>
      </w:tblGrid>
      <w:tr w:rsidR="009C20E0" w:rsidRPr="00D54A11" w14:paraId="7191F0C7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8AF576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7BF78E6C" w14:textId="6C45DA31" w:rsidR="009C20E0" w:rsidRPr="00A72916" w:rsidRDefault="009C20E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631FCE47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56395C2C" w14:textId="27A6E6EC" w:rsidR="009C20E0" w:rsidRPr="00A72916" w:rsidRDefault="009C20E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및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9C20E0" w:rsidRPr="00D54A11" w14:paraId="7EAA8BE3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6CEF89C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D2424F4" w14:textId="7F0E9BE4" w:rsidR="009C20E0" w:rsidRPr="007E70C2" w:rsidRDefault="009C20E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6E7F7ED3" wp14:editId="0D589FF5">
                  <wp:extent cx="4361241" cy="3225800"/>
                  <wp:effectExtent l="0" t="0" r="127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709" cy="323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16718602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FC58F34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CAF9971" w14:textId="77777777" w:rsidR="009C20E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좌측에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계절별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rFonts w:hint="eastAsia"/>
                <w:color w:val="auto"/>
              </w:rPr>
              <w:t>종류별</w:t>
            </w:r>
            <w:r>
              <w:rPr>
                <w:rStyle w:val="ae"/>
                <w:rFonts w:hint="eastAsia"/>
                <w:color w:val="auto"/>
              </w:rPr>
              <w:t>,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색상별</w:t>
            </w:r>
            <w:proofErr w:type="spellEnd"/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rFonts w:hint="eastAsia"/>
                <w:color w:val="auto"/>
              </w:rPr>
              <w:t>소재별로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분류할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993EB6B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등록하면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우측에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나타나게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493D57A" w14:textId="60163C6D" w:rsidR="00055120" w:rsidRPr="00A72916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등록하기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아래에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6B08327" w14:textId="1E5274E1" w:rsidR="009C20E0" w:rsidRDefault="009C20E0" w:rsidP="004221DF"/>
    <w:p w14:paraId="5C5AAD69" w14:textId="1DBB6E89" w:rsidR="0053702C" w:rsidRDefault="0053702C" w:rsidP="004221DF"/>
    <w:p w14:paraId="3A8C4BFF" w14:textId="334C4164" w:rsidR="0053702C" w:rsidRDefault="0053702C" w:rsidP="004221DF"/>
    <w:p w14:paraId="0F75654F" w14:textId="25BC4238" w:rsidR="0053702C" w:rsidRDefault="0053702C" w:rsidP="004221DF"/>
    <w:p w14:paraId="424532DD" w14:textId="73BD1DED" w:rsidR="0053702C" w:rsidRDefault="0053702C" w:rsidP="004221DF"/>
    <w:p w14:paraId="3931FE8A" w14:textId="4DFECE45" w:rsidR="0053702C" w:rsidRDefault="0053702C" w:rsidP="004221DF"/>
    <w:p w14:paraId="433C1A9D" w14:textId="73D5C1F0" w:rsidR="0053702C" w:rsidRDefault="0053702C" w:rsidP="004221DF"/>
    <w:p w14:paraId="6A7E0A46" w14:textId="005D0377" w:rsidR="0053702C" w:rsidRDefault="0053702C" w:rsidP="004221DF"/>
    <w:p w14:paraId="0B5A8C27" w14:textId="2BBF762F" w:rsidR="0053702C" w:rsidRDefault="0053702C" w:rsidP="004221DF"/>
    <w:p w14:paraId="6B25ABE6" w14:textId="1F408869" w:rsidR="0053702C" w:rsidRDefault="0053702C" w:rsidP="004221DF"/>
    <w:p w14:paraId="09BDEAF5" w14:textId="55EB5F11" w:rsidR="0053702C" w:rsidRDefault="0053702C" w:rsidP="004221DF"/>
    <w:p w14:paraId="41AAF381" w14:textId="564C7E05" w:rsidR="0053702C" w:rsidRDefault="0053702C" w:rsidP="004221DF"/>
    <w:p w14:paraId="4F8B5DB5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3"/>
        <w:gridCol w:w="2286"/>
        <w:gridCol w:w="1420"/>
        <w:gridCol w:w="3147"/>
      </w:tblGrid>
      <w:tr w:rsidR="00055120" w:rsidRPr="00D54A11" w14:paraId="2A8A4AF0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8B8C74D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3C29915" w14:textId="5D06B557" w:rsidR="00055120" w:rsidRPr="00A72916" w:rsidRDefault="0005512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6B7798BD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662B69E4" w14:textId="2589774A" w:rsidR="00055120" w:rsidRPr="00A72916" w:rsidRDefault="0005512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</w:p>
        </w:tc>
      </w:tr>
      <w:tr w:rsidR="00055120" w:rsidRPr="00D54A11" w14:paraId="2FB9BDF8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6699D60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CC72A96" w14:textId="642F9988" w:rsidR="00055120" w:rsidRPr="007E70C2" w:rsidRDefault="0005512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121EA79" wp14:editId="5C93A2AF">
                  <wp:extent cx="4109475" cy="3028950"/>
                  <wp:effectExtent l="0" t="0" r="571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2" cy="303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C00000"/>
              </w:rPr>
              <w:drawing>
                <wp:inline distT="0" distB="0" distL="0" distR="0" wp14:anchorId="7B9BAD71" wp14:editId="2611ED4E">
                  <wp:extent cx="3981450" cy="2820864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517" cy="283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120" w:rsidRPr="00055120" w14:paraId="6C7211B3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B9A824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D18C8F9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9</w:t>
            </w:r>
            <w:r>
              <w:rPr>
                <w:rStyle w:val="ae"/>
                <w:rFonts w:hint="eastAsia"/>
                <w:color w:val="auto"/>
              </w:rPr>
              <w:t>개씩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B21D841" w14:textId="33287CEF" w:rsidR="00055120" w:rsidRPr="00A72916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추가하기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상단에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D1BDF32" w14:textId="3096C511" w:rsidR="00055120" w:rsidRDefault="00055120" w:rsidP="004221DF"/>
    <w:p w14:paraId="2312EEA0" w14:textId="2859349C" w:rsidR="0053702C" w:rsidRDefault="0053702C" w:rsidP="004221DF"/>
    <w:p w14:paraId="01441F44" w14:textId="2D7017F8" w:rsidR="0053702C" w:rsidRDefault="0053702C" w:rsidP="004221DF"/>
    <w:p w14:paraId="40545BA3" w14:textId="7F4C59AF" w:rsidR="0053702C" w:rsidRDefault="0053702C" w:rsidP="004221DF"/>
    <w:p w14:paraId="2F199273" w14:textId="031413A2" w:rsidR="0053702C" w:rsidRDefault="0053702C" w:rsidP="004221DF"/>
    <w:p w14:paraId="3441D6C3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2"/>
        <w:gridCol w:w="2629"/>
        <w:gridCol w:w="1544"/>
        <w:gridCol w:w="3091"/>
      </w:tblGrid>
      <w:tr w:rsidR="00055120" w:rsidRPr="00D54A11" w14:paraId="376E7D2D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A0F06C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E344968" w14:textId="559B6BD4" w:rsidR="00055120" w:rsidRPr="00A72916" w:rsidRDefault="0005512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6F10362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371B8FF5" w14:textId="474137DE" w:rsidR="00055120" w:rsidRPr="00A72916" w:rsidRDefault="0005512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및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055120" w:rsidRPr="00D54A11" w14:paraId="67D6ACC5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4C4F2A7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29DB933" w14:textId="78EAEA86" w:rsidR="00055120" w:rsidRPr="007E70C2" w:rsidRDefault="0005512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67340798" wp14:editId="1E019B67">
                  <wp:extent cx="4413991" cy="3257550"/>
                  <wp:effectExtent l="0" t="0" r="571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281" cy="3265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120" w:rsidRPr="00D54A11" w14:paraId="0F8934A1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1AEFA34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82A76AA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좌측에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카테고리별로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1689653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검색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결과를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상단에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보여주고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선택할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체크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표시할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수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있도록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한다</w:t>
            </w:r>
            <w:r w:rsidR="0053702C">
              <w:rPr>
                <w:rStyle w:val="ae"/>
                <w:rFonts w:hint="eastAsia"/>
                <w:color w:val="auto"/>
              </w:rPr>
              <w:t>.</w:t>
            </w:r>
          </w:p>
          <w:p w14:paraId="0A3ADEFD" w14:textId="2ACD6741" w:rsidR="0053702C" w:rsidRPr="0053702C" w:rsidRDefault="0053702C" w:rsidP="0053702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하단에는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대표사진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탭을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만든다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312BB38" w14:textId="5CD8D76C" w:rsidR="00055120" w:rsidRDefault="00055120" w:rsidP="004221DF"/>
    <w:p w14:paraId="05CD4040" w14:textId="2E268DF3" w:rsidR="0053702C" w:rsidRDefault="0053702C" w:rsidP="004221DF"/>
    <w:p w14:paraId="18206DAF" w14:textId="2F1C9436" w:rsidR="0053702C" w:rsidRDefault="0053702C" w:rsidP="004221DF"/>
    <w:p w14:paraId="766EB9F3" w14:textId="10E0936B" w:rsidR="0053702C" w:rsidRDefault="0053702C" w:rsidP="004221DF"/>
    <w:p w14:paraId="12843854" w14:textId="7571BACA" w:rsidR="0053702C" w:rsidRDefault="0053702C" w:rsidP="004221DF"/>
    <w:p w14:paraId="2717D424" w14:textId="58322D30" w:rsidR="0053702C" w:rsidRDefault="0053702C" w:rsidP="004221DF"/>
    <w:p w14:paraId="17FC688D" w14:textId="4943A218" w:rsidR="0053702C" w:rsidRDefault="0053702C" w:rsidP="004221DF"/>
    <w:p w14:paraId="42AE4763" w14:textId="32F5848C" w:rsidR="0053702C" w:rsidRDefault="0053702C" w:rsidP="004221DF"/>
    <w:p w14:paraId="0FEAB1B3" w14:textId="39AFD467" w:rsidR="0053702C" w:rsidRDefault="0053702C" w:rsidP="004221DF"/>
    <w:p w14:paraId="29744BFC" w14:textId="6D93D0D8" w:rsidR="0053702C" w:rsidRDefault="0053702C" w:rsidP="004221DF"/>
    <w:p w14:paraId="5ABFE78D" w14:textId="0F22FA72" w:rsidR="0053702C" w:rsidRDefault="0053702C" w:rsidP="004221DF"/>
    <w:p w14:paraId="4BEEA24F" w14:textId="1CD581B3" w:rsidR="0053702C" w:rsidRDefault="0053702C" w:rsidP="004221DF"/>
    <w:p w14:paraId="45DD7111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4"/>
        <w:gridCol w:w="2500"/>
        <w:gridCol w:w="1469"/>
        <w:gridCol w:w="3153"/>
      </w:tblGrid>
      <w:tr w:rsidR="0053702C" w:rsidRPr="00D54A11" w14:paraId="32CD92F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A1C778E" w14:textId="77777777" w:rsidR="0053702C" w:rsidRPr="00A72916" w:rsidRDefault="0053702C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112368B7" w14:textId="18FEB923" w:rsidR="0053702C" w:rsidRPr="00A72916" w:rsidRDefault="0053702C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1674FE10" w14:textId="77777777" w:rsidR="0053702C" w:rsidRPr="00A72916" w:rsidRDefault="0053702C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21436D87" w14:textId="5264ADB4" w:rsidR="0053702C" w:rsidRPr="00A72916" w:rsidRDefault="0053702C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A</w:t>
            </w:r>
            <w:r>
              <w:rPr>
                <w:rStyle w:val="ae"/>
                <w:color w:val="auto"/>
              </w:rPr>
              <w:t xml:space="preserve">bout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</w:tc>
      </w:tr>
      <w:tr w:rsidR="0053702C" w:rsidRPr="00D54A11" w14:paraId="4D4BB838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38C9734" w14:textId="77777777" w:rsidR="0053702C" w:rsidRPr="00D54A11" w:rsidRDefault="0053702C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3916E93" w14:textId="17B4FA61" w:rsidR="0053702C" w:rsidRPr="007E70C2" w:rsidRDefault="0053702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4F6268B" wp14:editId="131892E1">
                  <wp:extent cx="4373272" cy="3213100"/>
                  <wp:effectExtent l="0" t="0" r="8255" b="635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86" cy="321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2C" w:rsidRPr="00D54A11" w14:paraId="4C2878E7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CE72CBC" w14:textId="77777777" w:rsidR="0053702C" w:rsidRPr="00D54A11" w:rsidRDefault="0053702C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C168596" w14:textId="77777777" w:rsidR="0053702C" w:rsidRDefault="0053702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개발자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각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팀원의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이모지와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78576772" w14:textId="00F16D8F" w:rsidR="0053702C" w:rsidRPr="00A72916" w:rsidRDefault="0053702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깃헙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링크로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연결한다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0DB09B0" w14:textId="6BFCD6ED" w:rsidR="0053702C" w:rsidRDefault="0053702C" w:rsidP="004221DF"/>
    <w:p w14:paraId="5DCE32CA" w14:textId="65C2D521" w:rsidR="00D939E6" w:rsidRDefault="00D939E6" w:rsidP="004221DF"/>
    <w:p w14:paraId="7E77452D" w14:textId="7C276D82" w:rsidR="00D939E6" w:rsidRDefault="00D939E6" w:rsidP="004221DF"/>
    <w:p w14:paraId="0FA10898" w14:textId="601F7B9A" w:rsidR="00D939E6" w:rsidRDefault="00D939E6" w:rsidP="004221DF"/>
    <w:p w14:paraId="32D5A268" w14:textId="53DCD2BC" w:rsidR="00D939E6" w:rsidRDefault="00D939E6" w:rsidP="004221DF"/>
    <w:p w14:paraId="598D4678" w14:textId="03EFBA21" w:rsidR="00D939E6" w:rsidRDefault="00D939E6" w:rsidP="004221DF"/>
    <w:p w14:paraId="1EC449AD" w14:textId="27DC6A33" w:rsidR="00D939E6" w:rsidRDefault="00D939E6" w:rsidP="004221DF"/>
    <w:p w14:paraId="4DE2E684" w14:textId="7787977B" w:rsidR="00D939E6" w:rsidRDefault="00D939E6" w:rsidP="004221DF"/>
    <w:p w14:paraId="27CB2F23" w14:textId="3C19006E" w:rsidR="00D939E6" w:rsidRDefault="00D939E6" w:rsidP="004221DF"/>
    <w:p w14:paraId="26323FC6" w14:textId="7283F510" w:rsidR="00D939E6" w:rsidRDefault="00D939E6" w:rsidP="004221DF"/>
    <w:p w14:paraId="4B5D5F72" w14:textId="6F388DFA" w:rsidR="00D939E6" w:rsidRDefault="00D939E6" w:rsidP="004221DF"/>
    <w:p w14:paraId="67ABAD19" w14:textId="5A5E23CF" w:rsidR="00D939E6" w:rsidRDefault="00D939E6" w:rsidP="004221DF"/>
    <w:p w14:paraId="68909E34" w14:textId="77777777" w:rsidR="00D939E6" w:rsidRPr="0053702C" w:rsidRDefault="00D939E6" w:rsidP="004221DF"/>
    <w:p w14:paraId="326638E5" w14:textId="77777777" w:rsidR="000578B6" w:rsidRDefault="000578B6" w:rsidP="004221DF">
      <w:pPr>
        <w:pStyle w:val="1"/>
      </w:pPr>
      <w:bookmarkStart w:id="22" w:name="_Toc287096163"/>
      <w:bookmarkStart w:id="23" w:name="_Toc447209014"/>
      <w:bookmarkEnd w:id="21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22"/>
      <w:bookmarkEnd w:id="23"/>
    </w:p>
    <w:p w14:paraId="16A16DAE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572A8" w:rsidRPr="00BA2195" w14:paraId="7EF57350" w14:textId="77777777" w:rsidTr="00BA2195">
        <w:tc>
          <w:tcPr>
            <w:tcW w:w="8524" w:type="dxa"/>
          </w:tcPr>
          <w:p w14:paraId="49F96070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955C0F8" w14:textId="77777777" w:rsidR="000572A8" w:rsidRDefault="000572A8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3"/>
        <w:gridCol w:w="5914"/>
        <w:gridCol w:w="9"/>
      </w:tblGrid>
      <w:tr w:rsidR="000578B6" w:rsidRPr="00D54A11" w14:paraId="7763D1E5" w14:textId="77777777" w:rsidTr="00153D74">
        <w:tc>
          <w:tcPr>
            <w:tcW w:w="2393" w:type="dxa"/>
            <w:shd w:val="clear" w:color="auto" w:fill="CCCCCC"/>
          </w:tcPr>
          <w:p w14:paraId="59D8BC24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5923" w:type="dxa"/>
            <w:gridSpan w:val="2"/>
            <w:shd w:val="clear" w:color="auto" w:fill="CCCCCC"/>
          </w:tcPr>
          <w:p w14:paraId="6AB686F2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153D74" w:rsidRPr="00D54A11" w14:paraId="2CD3AEFF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B78322E" w14:textId="579EB836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비밀번호 암호화</w:t>
            </w:r>
          </w:p>
        </w:tc>
        <w:tc>
          <w:tcPr>
            <w:tcW w:w="5914" w:type="dxa"/>
          </w:tcPr>
          <w:p w14:paraId="5D29EF71" w14:textId="7F0DCE79" w:rsidR="00153D74" w:rsidRPr="00BA2195" w:rsidRDefault="00153D74" w:rsidP="00153D74"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암호화하여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7E094AC1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FED4A85" w14:textId="4FB6F683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 로그인 유지 시간</w:t>
            </w:r>
          </w:p>
        </w:tc>
        <w:tc>
          <w:tcPr>
            <w:tcW w:w="5914" w:type="dxa"/>
          </w:tcPr>
          <w:p w14:paraId="5D50C102" w14:textId="391BD17D" w:rsidR="00153D74" w:rsidRPr="00BA2195" w:rsidRDefault="00153D74" w:rsidP="00153D74"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활동이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 xml:space="preserve">. </w:t>
            </w:r>
          </w:p>
        </w:tc>
      </w:tr>
      <w:tr w:rsidR="00153D74" w:rsidRPr="00D54A11" w14:paraId="424BA8A4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585D6EF" w14:textId="7B407057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중복 로그인</w:t>
            </w:r>
          </w:p>
        </w:tc>
        <w:tc>
          <w:tcPr>
            <w:tcW w:w="5914" w:type="dxa"/>
          </w:tcPr>
          <w:p w14:paraId="3A935C60" w14:textId="7222A1D4" w:rsidR="00153D74" w:rsidRPr="00BA2195" w:rsidRDefault="00153D74" w:rsidP="00153D74"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기기에서만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5CFF2EF8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6B916648" w14:textId="35A73555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사용자 </w:t>
            </w:r>
            <w:r>
              <w:rPr>
                <w:rFonts w:ascii="돋움" w:eastAsia="돋움" w:hAnsi="돋움"/>
              </w:rPr>
              <w:t>DB</w:t>
            </w:r>
          </w:p>
        </w:tc>
        <w:tc>
          <w:tcPr>
            <w:tcW w:w="5914" w:type="dxa"/>
          </w:tcPr>
          <w:p w14:paraId="440DB5AB" w14:textId="6AB5C655" w:rsidR="00153D74" w:rsidRPr="00BA2195" w:rsidRDefault="00153D74" w:rsidP="00153D74"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옷장이나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1E4971F7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4B9D5BB" w14:textId="5A869D85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서비스 응답 시간</w:t>
            </w:r>
          </w:p>
        </w:tc>
        <w:tc>
          <w:tcPr>
            <w:tcW w:w="5914" w:type="dxa"/>
          </w:tcPr>
          <w:p w14:paraId="28494785" w14:textId="7955CDB5" w:rsidR="00153D74" w:rsidRPr="00BA2195" w:rsidRDefault="00153D74" w:rsidP="00153D74"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기능은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5D7D918F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02A5D080" w14:textId="6BC18326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서비스 지원 환경</w:t>
            </w:r>
          </w:p>
        </w:tc>
        <w:tc>
          <w:tcPr>
            <w:tcW w:w="5914" w:type="dxa"/>
          </w:tcPr>
          <w:p w14:paraId="2E3C61B8" w14:textId="79D1464E" w:rsidR="00153D74" w:rsidRPr="00BA2195" w:rsidRDefault="00153D74" w:rsidP="00153D74">
            <w:r>
              <w:rPr>
                <w:rFonts w:hint="eastAsia"/>
              </w:rPr>
              <w:t>크롬을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모바일로도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7DE35F28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3545F0E5" w14:textId="6C832820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정보 유지 기간</w:t>
            </w:r>
          </w:p>
        </w:tc>
        <w:tc>
          <w:tcPr>
            <w:tcW w:w="5914" w:type="dxa"/>
          </w:tcPr>
          <w:p w14:paraId="573741C7" w14:textId="7EA75553" w:rsidR="00153D74" w:rsidRPr="00BA2195" w:rsidRDefault="00153D74" w:rsidP="00153D74"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삭제된다</w:t>
            </w:r>
            <w:r>
              <w:rPr>
                <w:rFonts w:hint="eastAsia"/>
              </w:rPr>
              <w:t>.</w:t>
            </w:r>
          </w:p>
        </w:tc>
      </w:tr>
    </w:tbl>
    <w:p w14:paraId="08274297" w14:textId="77777777" w:rsidR="000578B6" w:rsidRPr="000578B6" w:rsidRDefault="000578B6" w:rsidP="000578B6"/>
    <w:sectPr w:rsidR="000578B6" w:rsidRPr="000578B6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C3051" w14:textId="77777777" w:rsidR="0010661F" w:rsidRDefault="0010661F">
      <w:r>
        <w:separator/>
      </w:r>
    </w:p>
    <w:p w14:paraId="48068B3C" w14:textId="77777777" w:rsidR="0010661F" w:rsidRDefault="0010661F"/>
    <w:p w14:paraId="3E1867A5" w14:textId="77777777" w:rsidR="0010661F" w:rsidRDefault="0010661F"/>
    <w:p w14:paraId="494CFF88" w14:textId="77777777" w:rsidR="0010661F" w:rsidRDefault="0010661F"/>
  </w:endnote>
  <w:endnote w:type="continuationSeparator" w:id="0">
    <w:p w14:paraId="095A62D1" w14:textId="77777777" w:rsidR="0010661F" w:rsidRDefault="0010661F">
      <w:r>
        <w:continuationSeparator/>
      </w:r>
    </w:p>
    <w:p w14:paraId="6B8D9788" w14:textId="77777777" w:rsidR="0010661F" w:rsidRDefault="0010661F"/>
    <w:p w14:paraId="31FB31AC" w14:textId="77777777" w:rsidR="0010661F" w:rsidRDefault="0010661F"/>
    <w:p w14:paraId="0CAD514E" w14:textId="77777777" w:rsidR="0010661F" w:rsidRDefault="0010661F"/>
  </w:endnote>
  <w:endnote w:type="continuationNotice" w:id="1">
    <w:p w14:paraId="68C3F6EE" w14:textId="77777777" w:rsidR="0010661F" w:rsidRDefault="001066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바탕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charset w:val="81"/>
    <w:family w:val="roman"/>
    <w:pitch w:val="variable"/>
    <w:sig w:usb0="900002A7" w:usb1="39D77CF9" w:usb2="00000010" w:usb3="00000000" w:csb0="0008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07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604BB" w14:textId="77777777" w:rsidR="00BF2281" w:rsidRDefault="00BF2281">
    <w:pPr>
      <w:framePr w:wrap="around" w:vAnchor="text" w:h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3A90593E" w14:textId="77777777" w:rsidR="00BF2281" w:rsidRDefault="00BF2281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385" behindDoc="0" locked="0" layoutInCell="1" hidden="0" allowOverlap="1" wp14:anchorId="517AC748" wp14:editId="6E3BFF7A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23E5DC" id="shape2050" o:spid="_x0000_s1026" style="position:absolute;left:0;text-align:left;margin-left:0;margin-top:-11pt;width:423pt;height:5.6pt;z-index:251664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" fillcolor="#903" stroked="f"/>
          </w:pict>
        </mc:Fallback>
      </mc:AlternateContent>
    </w:r>
    <w:r>
      <w:rPr>
        <w:rFonts w:hint="eastAsia"/>
        <w:noProof/>
      </w:rPr>
      <w:drawing>
        <wp:inline distT="0" distB="0" distL="0" distR="0" wp14:anchorId="0EC4ED53" wp14:editId="33D14253">
          <wp:extent cx="2057400" cy="24130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74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734DE" w14:textId="77777777" w:rsidR="00034ABF" w:rsidRDefault="00034ABF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2E417EA" w14:textId="77777777" w:rsidR="00034ABF" w:rsidRDefault="00034ABF"/>
  <w:p w14:paraId="33766219" w14:textId="77777777" w:rsidR="00034ABF" w:rsidRDefault="00034ABF"/>
  <w:p w14:paraId="5F9E16BF" w14:textId="77777777" w:rsidR="00034ABF" w:rsidRDefault="00034ABF"/>
  <w:p w14:paraId="4EDB8A08" w14:textId="77777777" w:rsidR="00034ABF" w:rsidRDefault="00034AB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ACDF7" w14:textId="77777777" w:rsidR="00034ABF" w:rsidRDefault="00034ABF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0E3C82A1" w14:textId="77777777" w:rsidR="00034ABF" w:rsidRDefault="00034ABF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3" behindDoc="0" locked="0" layoutInCell="1" allowOverlap="1" wp14:anchorId="0E66B712" wp14:editId="1589D687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8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6B1F60" id="Rectangle 35" o:spid="_x0000_s1026" style="position:absolute;left:0;text-align:left;margin-left:0;margin-top:-11pt;width:423pt;height:5.6pt;z-index:251661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" fillcolor="#903" stroked="f" strokecolor="blue"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63F7BA3B" wp14:editId="31B04453">
          <wp:extent cx="2057400" cy="241300"/>
          <wp:effectExtent l="0" t="0" r="0" b="0"/>
          <wp:docPr id="9" name="그림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82C73" w14:textId="77777777" w:rsidR="0010661F" w:rsidRDefault="0010661F">
      <w:r>
        <w:separator/>
      </w:r>
    </w:p>
    <w:p w14:paraId="512DF059" w14:textId="77777777" w:rsidR="0010661F" w:rsidRDefault="0010661F"/>
    <w:p w14:paraId="6A6A657D" w14:textId="77777777" w:rsidR="0010661F" w:rsidRDefault="0010661F"/>
    <w:p w14:paraId="0EC4607A" w14:textId="77777777" w:rsidR="0010661F" w:rsidRDefault="0010661F"/>
  </w:footnote>
  <w:footnote w:type="continuationSeparator" w:id="0">
    <w:p w14:paraId="43D1BADB" w14:textId="77777777" w:rsidR="0010661F" w:rsidRDefault="0010661F">
      <w:r>
        <w:continuationSeparator/>
      </w:r>
    </w:p>
    <w:p w14:paraId="5FFA41D1" w14:textId="77777777" w:rsidR="0010661F" w:rsidRDefault="0010661F"/>
    <w:p w14:paraId="1EBBDC19" w14:textId="77777777" w:rsidR="0010661F" w:rsidRDefault="0010661F"/>
    <w:p w14:paraId="27F77783" w14:textId="77777777" w:rsidR="0010661F" w:rsidRDefault="0010661F"/>
  </w:footnote>
  <w:footnote w:type="continuationNotice" w:id="1">
    <w:p w14:paraId="21261BBF" w14:textId="77777777" w:rsidR="0010661F" w:rsidRDefault="001066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4"/>
      <w:gridCol w:w="2556"/>
      <w:gridCol w:w="1659"/>
      <w:gridCol w:w="2551"/>
    </w:tblGrid>
    <w:tr w:rsidR="00BF2281" w14:paraId="7DED26DB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F8D813C" w14:textId="77777777" w:rsidR="00BF2281" w:rsidRDefault="00BF228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72A3DB39" w14:textId="19EA4453" w:rsidR="00BF2281" w:rsidRDefault="00BF2281" w:rsidP="002E0364">
          <w:pPr>
            <w:rPr>
              <w:rFonts w:ascii="돋움" w:eastAsia="돋움" w:hAnsi="돋움"/>
            </w:rPr>
          </w:pPr>
        </w:p>
      </w:tc>
      <w:tc>
        <w:tcPr>
          <w:tcW w:w="1698" w:type="dxa"/>
          <w:shd w:val="clear" w:color="auto" w:fill="E6E6E6"/>
          <w:vAlign w:val="center"/>
        </w:tcPr>
        <w:p w14:paraId="131E0070" w14:textId="77777777" w:rsidR="00BF2281" w:rsidRDefault="00BF228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01037D5E" w14:textId="629804A6" w:rsidR="00BF2281" w:rsidRDefault="002E0364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022.04.12~</w:t>
          </w:r>
        </w:p>
      </w:tc>
    </w:tr>
    <w:tr w:rsidR="00BF2281" w14:paraId="445EDA3F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0DF8AA1B" w14:textId="77777777" w:rsidR="00BF2281" w:rsidRDefault="00BF228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17A28748" w14:textId="09446BAA" w:rsidR="00BF2281" w:rsidRDefault="002E0364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512C94D8" w14:textId="77777777" w:rsidR="00BF2281" w:rsidRDefault="00BF228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vAlign w:val="center"/>
        </w:tcPr>
        <w:p w14:paraId="36570B72" w14:textId="5C5F7B59" w:rsidR="00BF2281" w:rsidRDefault="002E0364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  <w:r>
            <w:rPr>
              <w:rFonts w:ascii="돋움" w:eastAsia="돋움" w:hAnsi="돋움"/>
            </w:rPr>
            <w:t>.0.</w:t>
          </w:r>
          <w:r w:rsidR="00BD09AF">
            <w:rPr>
              <w:rFonts w:ascii="돋움" w:eastAsia="돋움" w:hAnsi="돋움"/>
            </w:rPr>
            <w:t>6</w:t>
          </w:r>
        </w:p>
      </w:tc>
    </w:tr>
  </w:tbl>
  <w:p w14:paraId="05E787D2" w14:textId="77777777" w:rsidR="00BF2281" w:rsidRDefault="00BF2281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3361" behindDoc="0" locked="0" layoutInCell="1" hidden="0" allowOverlap="1" wp14:anchorId="2FCDB35B" wp14:editId="01666D46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D4484A" id="shape2049" o:spid="_x0000_s1026" style="position:absolute;left:0;text-align:left;margin-left:-2.1pt;margin-top:8.9pt;width:428.45pt;height:8.35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" fillcolor="#903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1FE7"/>
    <w:multiLevelType w:val="hybridMultilevel"/>
    <w:tmpl w:val="DD7806DC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F67FF1"/>
    <w:multiLevelType w:val="hybridMultilevel"/>
    <w:tmpl w:val="24703478"/>
    <w:lvl w:ilvl="0" w:tplc="6442A1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6D0D64"/>
    <w:multiLevelType w:val="hybridMultilevel"/>
    <w:tmpl w:val="0B90DB0C"/>
    <w:lvl w:ilvl="0" w:tplc="9CA4D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F7070A"/>
    <w:multiLevelType w:val="hybridMultilevel"/>
    <w:tmpl w:val="4BD6E19E"/>
    <w:lvl w:ilvl="0" w:tplc="C274537C"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1B66C1A"/>
    <w:multiLevelType w:val="hybridMultilevel"/>
    <w:tmpl w:val="53820A4A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0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26E66D38"/>
    <w:multiLevelType w:val="hybridMultilevel"/>
    <w:tmpl w:val="4108491C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3" w15:restartNumberingAfterBreak="0">
    <w:nsid w:val="2F935AAB"/>
    <w:multiLevelType w:val="hybridMultilevel"/>
    <w:tmpl w:val="238E53CA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377057"/>
    <w:multiLevelType w:val="hybridMultilevel"/>
    <w:tmpl w:val="60F2A27C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0B2B2F"/>
    <w:multiLevelType w:val="hybridMultilevel"/>
    <w:tmpl w:val="0A9EA0DE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9C60067"/>
    <w:multiLevelType w:val="hybridMultilevel"/>
    <w:tmpl w:val="3B14F04A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3930417"/>
    <w:multiLevelType w:val="hybridMultilevel"/>
    <w:tmpl w:val="4108491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0A57289"/>
    <w:multiLevelType w:val="hybridMultilevel"/>
    <w:tmpl w:val="3DA45110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46949D7"/>
    <w:multiLevelType w:val="hybridMultilevel"/>
    <w:tmpl w:val="82D49B9A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6341D5F"/>
    <w:multiLevelType w:val="hybridMultilevel"/>
    <w:tmpl w:val="8C0E8748"/>
    <w:lvl w:ilvl="0" w:tplc="4E42B4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E2B2655"/>
    <w:multiLevelType w:val="hybridMultilevel"/>
    <w:tmpl w:val="82D49B9A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F705AE0"/>
    <w:multiLevelType w:val="hybridMultilevel"/>
    <w:tmpl w:val="44442FE0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26" w15:restartNumberingAfterBreak="0">
    <w:nsid w:val="7A376FB5"/>
    <w:multiLevelType w:val="hybridMultilevel"/>
    <w:tmpl w:val="86305B1C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8" w15:restartNumberingAfterBreak="0">
    <w:nsid w:val="7F6775A5"/>
    <w:multiLevelType w:val="hybridMultilevel"/>
    <w:tmpl w:val="0A9EA0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253320227">
    <w:abstractNumId w:val="29"/>
  </w:num>
  <w:num w:numId="2" w16cid:durableId="1585215096">
    <w:abstractNumId w:val="9"/>
  </w:num>
  <w:num w:numId="3" w16cid:durableId="895360992">
    <w:abstractNumId w:val="18"/>
  </w:num>
  <w:num w:numId="4" w16cid:durableId="1048341095">
    <w:abstractNumId w:val="4"/>
  </w:num>
  <w:num w:numId="5" w16cid:durableId="1060908236">
    <w:abstractNumId w:val="7"/>
  </w:num>
  <w:num w:numId="6" w16cid:durableId="1627198879">
    <w:abstractNumId w:val="12"/>
  </w:num>
  <w:num w:numId="7" w16cid:durableId="1641887311">
    <w:abstractNumId w:val="6"/>
  </w:num>
  <w:num w:numId="8" w16cid:durableId="730688356">
    <w:abstractNumId w:val="10"/>
  </w:num>
  <w:num w:numId="9" w16cid:durableId="212035600">
    <w:abstractNumId w:val="27"/>
  </w:num>
  <w:num w:numId="10" w16cid:durableId="1440182315">
    <w:abstractNumId w:val="25"/>
  </w:num>
  <w:num w:numId="11" w16cid:durableId="2184458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74532455">
    <w:abstractNumId w:val="5"/>
  </w:num>
  <w:num w:numId="13" w16cid:durableId="498691796">
    <w:abstractNumId w:val="5"/>
    <w:lvlOverride w:ilvl="0">
      <w:startOverride w:val="1"/>
    </w:lvlOverride>
  </w:num>
  <w:num w:numId="14" w16cid:durableId="1540849612">
    <w:abstractNumId w:val="9"/>
    <w:lvlOverride w:ilvl="0">
      <w:startOverride w:val="1"/>
    </w:lvlOverride>
  </w:num>
  <w:num w:numId="15" w16cid:durableId="791947713">
    <w:abstractNumId w:val="5"/>
  </w:num>
  <w:num w:numId="16" w16cid:durableId="174923270">
    <w:abstractNumId w:val="29"/>
  </w:num>
  <w:num w:numId="17" w16cid:durableId="560947401">
    <w:abstractNumId w:val="29"/>
  </w:num>
  <w:num w:numId="18" w16cid:durableId="558368331">
    <w:abstractNumId w:val="29"/>
  </w:num>
  <w:num w:numId="19" w16cid:durableId="1236628765">
    <w:abstractNumId w:val="29"/>
  </w:num>
  <w:num w:numId="20" w16cid:durableId="1789664303">
    <w:abstractNumId w:val="29"/>
  </w:num>
  <w:num w:numId="21" w16cid:durableId="44381223">
    <w:abstractNumId w:val="29"/>
  </w:num>
  <w:num w:numId="22" w16cid:durableId="1573546545">
    <w:abstractNumId w:val="29"/>
  </w:num>
  <w:num w:numId="23" w16cid:durableId="2087415937">
    <w:abstractNumId w:val="24"/>
  </w:num>
  <w:num w:numId="24" w16cid:durableId="665404859">
    <w:abstractNumId w:val="11"/>
  </w:num>
  <w:num w:numId="25" w16cid:durableId="366761617">
    <w:abstractNumId w:val="17"/>
  </w:num>
  <w:num w:numId="26" w16cid:durableId="1834948089">
    <w:abstractNumId w:val="16"/>
  </w:num>
  <w:num w:numId="27" w16cid:durableId="1812941252">
    <w:abstractNumId w:val="19"/>
  </w:num>
  <w:num w:numId="28" w16cid:durableId="2120637767">
    <w:abstractNumId w:val="1"/>
  </w:num>
  <w:num w:numId="29" w16cid:durableId="2030136132">
    <w:abstractNumId w:val="2"/>
  </w:num>
  <w:num w:numId="30" w16cid:durableId="1088964644">
    <w:abstractNumId w:val="15"/>
  </w:num>
  <w:num w:numId="31" w16cid:durableId="236398631">
    <w:abstractNumId w:val="28"/>
  </w:num>
  <w:num w:numId="32" w16cid:durableId="1712414602">
    <w:abstractNumId w:val="0"/>
  </w:num>
  <w:num w:numId="33" w16cid:durableId="1460807389">
    <w:abstractNumId w:val="14"/>
  </w:num>
  <w:num w:numId="34" w16cid:durableId="591935635">
    <w:abstractNumId w:val="23"/>
  </w:num>
  <w:num w:numId="35" w16cid:durableId="1588421929">
    <w:abstractNumId w:val="8"/>
  </w:num>
  <w:num w:numId="36" w16cid:durableId="1193416428">
    <w:abstractNumId w:val="21"/>
  </w:num>
  <w:num w:numId="37" w16cid:durableId="7974086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70294694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58979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2859403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815336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807476875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 style="mso-position-vertical-relative:line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BC7"/>
    <w:rsid w:val="00006E7A"/>
    <w:rsid w:val="00007712"/>
    <w:rsid w:val="00010787"/>
    <w:rsid w:val="00010B22"/>
    <w:rsid w:val="000117D0"/>
    <w:rsid w:val="000123CA"/>
    <w:rsid w:val="00012F0F"/>
    <w:rsid w:val="00013418"/>
    <w:rsid w:val="000134BC"/>
    <w:rsid w:val="000136C0"/>
    <w:rsid w:val="000144BB"/>
    <w:rsid w:val="000157FA"/>
    <w:rsid w:val="00016012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0F75"/>
    <w:rsid w:val="00031C73"/>
    <w:rsid w:val="000324ED"/>
    <w:rsid w:val="00032D78"/>
    <w:rsid w:val="00033527"/>
    <w:rsid w:val="00033C9D"/>
    <w:rsid w:val="0003407A"/>
    <w:rsid w:val="00034299"/>
    <w:rsid w:val="00034562"/>
    <w:rsid w:val="0003459D"/>
    <w:rsid w:val="000348CC"/>
    <w:rsid w:val="00034ABF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9AE"/>
    <w:rsid w:val="00045B52"/>
    <w:rsid w:val="00047BD2"/>
    <w:rsid w:val="00047D73"/>
    <w:rsid w:val="0005078A"/>
    <w:rsid w:val="000507D3"/>
    <w:rsid w:val="00050832"/>
    <w:rsid w:val="000512EC"/>
    <w:rsid w:val="00052A33"/>
    <w:rsid w:val="0005374D"/>
    <w:rsid w:val="00054033"/>
    <w:rsid w:val="00054DA1"/>
    <w:rsid w:val="00054E00"/>
    <w:rsid w:val="00055120"/>
    <w:rsid w:val="000569B1"/>
    <w:rsid w:val="00056B07"/>
    <w:rsid w:val="00056C34"/>
    <w:rsid w:val="00056D9C"/>
    <w:rsid w:val="000572A8"/>
    <w:rsid w:val="000578B6"/>
    <w:rsid w:val="00060A42"/>
    <w:rsid w:val="00061C3C"/>
    <w:rsid w:val="0006276F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04C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5634"/>
    <w:rsid w:val="00076EC9"/>
    <w:rsid w:val="00077BA1"/>
    <w:rsid w:val="0008076B"/>
    <w:rsid w:val="00082284"/>
    <w:rsid w:val="00082F63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D9B"/>
    <w:rsid w:val="00093FB3"/>
    <w:rsid w:val="00094844"/>
    <w:rsid w:val="00094CEF"/>
    <w:rsid w:val="00096AF9"/>
    <w:rsid w:val="00096F78"/>
    <w:rsid w:val="000975F5"/>
    <w:rsid w:val="000A06D6"/>
    <w:rsid w:val="000A08EC"/>
    <w:rsid w:val="000A0A24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802"/>
    <w:rsid w:val="000A598C"/>
    <w:rsid w:val="000A5D1E"/>
    <w:rsid w:val="000A5E62"/>
    <w:rsid w:val="000A6437"/>
    <w:rsid w:val="000A64C6"/>
    <w:rsid w:val="000A6614"/>
    <w:rsid w:val="000A6C16"/>
    <w:rsid w:val="000A71B3"/>
    <w:rsid w:val="000A73B0"/>
    <w:rsid w:val="000B0148"/>
    <w:rsid w:val="000B06A4"/>
    <w:rsid w:val="000B25C4"/>
    <w:rsid w:val="000B5629"/>
    <w:rsid w:val="000B75B3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78A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C3F"/>
    <w:rsid w:val="000E1F78"/>
    <w:rsid w:val="000E206F"/>
    <w:rsid w:val="000E24E7"/>
    <w:rsid w:val="000E2B2B"/>
    <w:rsid w:val="000E42BF"/>
    <w:rsid w:val="000E4A9C"/>
    <w:rsid w:val="000E6040"/>
    <w:rsid w:val="000E6B87"/>
    <w:rsid w:val="000E732F"/>
    <w:rsid w:val="000E7991"/>
    <w:rsid w:val="000E7995"/>
    <w:rsid w:val="000E79C7"/>
    <w:rsid w:val="000F1639"/>
    <w:rsid w:val="000F1B62"/>
    <w:rsid w:val="000F1EB5"/>
    <w:rsid w:val="000F275A"/>
    <w:rsid w:val="000F3C4A"/>
    <w:rsid w:val="000F3CE7"/>
    <w:rsid w:val="000F4D83"/>
    <w:rsid w:val="000F53C4"/>
    <w:rsid w:val="000F54DD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61F"/>
    <w:rsid w:val="00106FEB"/>
    <w:rsid w:val="00107D1E"/>
    <w:rsid w:val="001111A3"/>
    <w:rsid w:val="00111349"/>
    <w:rsid w:val="00111839"/>
    <w:rsid w:val="00111B8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1D5"/>
    <w:rsid w:val="00125399"/>
    <w:rsid w:val="001258BF"/>
    <w:rsid w:val="00125C08"/>
    <w:rsid w:val="0012668E"/>
    <w:rsid w:val="001276B8"/>
    <w:rsid w:val="001301B4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6CBA"/>
    <w:rsid w:val="00147C12"/>
    <w:rsid w:val="00147D48"/>
    <w:rsid w:val="00150FEC"/>
    <w:rsid w:val="00152F0F"/>
    <w:rsid w:val="001530B7"/>
    <w:rsid w:val="00153D74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3789"/>
    <w:rsid w:val="001644AB"/>
    <w:rsid w:val="00164F21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09A2"/>
    <w:rsid w:val="00190D97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A77B7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520C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8AE"/>
    <w:rsid w:val="001D0FF8"/>
    <w:rsid w:val="001D36DF"/>
    <w:rsid w:val="001D488E"/>
    <w:rsid w:val="001D4E75"/>
    <w:rsid w:val="001D59F8"/>
    <w:rsid w:val="001D5EA8"/>
    <w:rsid w:val="001D6B1E"/>
    <w:rsid w:val="001D7AFD"/>
    <w:rsid w:val="001D7DB3"/>
    <w:rsid w:val="001E0062"/>
    <w:rsid w:val="001E077E"/>
    <w:rsid w:val="001E164C"/>
    <w:rsid w:val="001E2291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06DCC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70F"/>
    <w:rsid w:val="00246975"/>
    <w:rsid w:val="0024745D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448D"/>
    <w:rsid w:val="00284920"/>
    <w:rsid w:val="00285198"/>
    <w:rsid w:val="00286A93"/>
    <w:rsid w:val="002873C2"/>
    <w:rsid w:val="0028795A"/>
    <w:rsid w:val="00287E38"/>
    <w:rsid w:val="00290A8C"/>
    <w:rsid w:val="00291764"/>
    <w:rsid w:val="0029578F"/>
    <w:rsid w:val="002964B1"/>
    <w:rsid w:val="002A14E0"/>
    <w:rsid w:val="002A23FB"/>
    <w:rsid w:val="002A26F6"/>
    <w:rsid w:val="002A2F59"/>
    <w:rsid w:val="002A5E77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364"/>
    <w:rsid w:val="002E0710"/>
    <w:rsid w:val="002E11BE"/>
    <w:rsid w:val="002E2186"/>
    <w:rsid w:val="002E3A4E"/>
    <w:rsid w:val="002E3B38"/>
    <w:rsid w:val="002E3E7F"/>
    <w:rsid w:val="002E4C7B"/>
    <w:rsid w:val="002E5295"/>
    <w:rsid w:val="002E59EE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7FD8"/>
    <w:rsid w:val="00301451"/>
    <w:rsid w:val="00301584"/>
    <w:rsid w:val="00301B76"/>
    <w:rsid w:val="00301E6B"/>
    <w:rsid w:val="00302BD1"/>
    <w:rsid w:val="0030402A"/>
    <w:rsid w:val="003044F2"/>
    <w:rsid w:val="003048AA"/>
    <w:rsid w:val="0030541B"/>
    <w:rsid w:val="00305D04"/>
    <w:rsid w:val="00306A46"/>
    <w:rsid w:val="00306BCF"/>
    <w:rsid w:val="00307185"/>
    <w:rsid w:val="003076DD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D85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67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4F6B"/>
    <w:rsid w:val="00335476"/>
    <w:rsid w:val="00335D4C"/>
    <w:rsid w:val="00335D6F"/>
    <w:rsid w:val="00336001"/>
    <w:rsid w:val="003369DF"/>
    <w:rsid w:val="00336F35"/>
    <w:rsid w:val="00337150"/>
    <w:rsid w:val="00337703"/>
    <w:rsid w:val="003414B8"/>
    <w:rsid w:val="00341B0F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0E09"/>
    <w:rsid w:val="003510CE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37F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4FE"/>
    <w:rsid w:val="00370C55"/>
    <w:rsid w:val="00371011"/>
    <w:rsid w:val="0037118A"/>
    <w:rsid w:val="00371880"/>
    <w:rsid w:val="00372010"/>
    <w:rsid w:val="00372065"/>
    <w:rsid w:val="003731BB"/>
    <w:rsid w:val="00373C23"/>
    <w:rsid w:val="003763E9"/>
    <w:rsid w:val="00376651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017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6A18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0CA"/>
    <w:rsid w:val="003B595E"/>
    <w:rsid w:val="003B5C91"/>
    <w:rsid w:val="003B62D3"/>
    <w:rsid w:val="003B707A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37A"/>
    <w:rsid w:val="003D2849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795"/>
    <w:rsid w:val="003F0A59"/>
    <w:rsid w:val="003F0F19"/>
    <w:rsid w:val="003F0FC6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6E77"/>
    <w:rsid w:val="003F70D6"/>
    <w:rsid w:val="00400EA8"/>
    <w:rsid w:val="0040139A"/>
    <w:rsid w:val="00402BCF"/>
    <w:rsid w:val="00402DE8"/>
    <w:rsid w:val="00403354"/>
    <w:rsid w:val="004034E1"/>
    <w:rsid w:val="0040406B"/>
    <w:rsid w:val="0040633D"/>
    <w:rsid w:val="00407968"/>
    <w:rsid w:val="00407E1E"/>
    <w:rsid w:val="00407FB1"/>
    <w:rsid w:val="00410282"/>
    <w:rsid w:val="00410285"/>
    <w:rsid w:val="00410627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43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1541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6310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7B2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58AD"/>
    <w:rsid w:val="004D61E3"/>
    <w:rsid w:val="004D643D"/>
    <w:rsid w:val="004D6F30"/>
    <w:rsid w:val="004D70A5"/>
    <w:rsid w:val="004D76DE"/>
    <w:rsid w:val="004E16A4"/>
    <w:rsid w:val="004E2BE8"/>
    <w:rsid w:val="004E38AF"/>
    <w:rsid w:val="004E41A8"/>
    <w:rsid w:val="004E488B"/>
    <w:rsid w:val="004E5113"/>
    <w:rsid w:val="004E5648"/>
    <w:rsid w:val="004E624F"/>
    <w:rsid w:val="004E72E7"/>
    <w:rsid w:val="004E7493"/>
    <w:rsid w:val="004E77F5"/>
    <w:rsid w:val="004E7CA3"/>
    <w:rsid w:val="004F0686"/>
    <w:rsid w:val="004F1540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6D54"/>
    <w:rsid w:val="004F77C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1C86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5C93"/>
    <w:rsid w:val="0052631F"/>
    <w:rsid w:val="005278E8"/>
    <w:rsid w:val="005307F6"/>
    <w:rsid w:val="00530905"/>
    <w:rsid w:val="00530EA5"/>
    <w:rsid w:val="0053127D"/>
    <w:rsid w:val="00531A6C"/>
    <w:rsid w:val="00532207"/>
    <w:rsid w:val="00532584"/>
    <w:rsid w:val="00532A59"/>
    <w:rsid w:val="00532D99"/>
    <w:rsid w:val="00532DC4"/>
    <w:rsid w:val="00533DE6"/>
    <w:rsid w:val="00533E6E"/>
    <w:rsid w:val="00534309"/>
    <w:rsid w:val="00534B24"/>
    <w:rsid w:val="00535A16"/>
    <w:rsid w:val="00535BBC"/>
    <w:rsid w:val="0053702C"/>
    <w:rsid w:val="00537102"/>
    <w:rsid w:val="00537394"/>
    <w:rsid w:val="005403ED"/>
    <w:rsid w:val="00540410"/>
    <w:rsid w:val="00540467"/>
    <w:rsid w:val="0054077E"/>
    <w:rsid w:val="00541493"/>
    <w:rsid w:val="00541552"/>
    <w:rsid w:val="005419A0"/>
    <w:rsid w:val="00541A66"/>
    <w:rsid w:val="005435C4"/>
    <w:rsid w:val="00543646"/>
    <w:rsid w:val="00544C84"/>
    <w:rsid w:val="00544D88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09B"/>
    <w:rsid w:val="00560157"/>
    <w:rsid w:val="00560DC2"/>
    <w:rsid w:val="00561017"/>
    <w:rsid w:val="0056199E"/>
    <w:rsid w:val="00561F5C"/>
    <w:rsid w:val="0056211F"/>
    <w:rsid w:val="00563A60"/>
    <w:rsid w:val="00563FC4"/>
    <w:rsid w:val="00564413"/>
    <w:rsid w:val="00564B0A"/>
    <w:rsid w:val="00565028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86EE5"/>
    <w:rsid w:val="005876D1"/>
    <w:rsid w:val="00590170"/>
    <w:rsid w:val="00590F3A"/>
    <w:rsid w:val="00591BD0"/>
    <w:rsid w:val="00591E9D"/>
    <w:rsid w:val="005940EB"/>
    <w:rsid w:val="005954DA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DDB"/>
    <w:rsid w:val="005A0EBC"/>
    <w:rsid w:val="005A0F5A"/>
    <w:rsid w:val="005A1428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5DE6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028"/>
    <w:rsid w:val="005B43E2"/>
    <w:rsid w:val="005B46E0"/>
    <w:rsid w:val="005B4735"/>
    <w:rsid w:val="005B51B6"/>
    <w:rsid w:val="005B644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244"/>
    <w:rsid w:val="005C5C76"/>
    <w:rsid w:val="005C6186"/>
    <w:rsid w:val="005C6789"/>
    <w:rsid w:val="005C67FD"/>
    <w:rsid w:val="005C68D7"/>
    <w:rsid w:val="005C69EC"/>
    <w:rsid w:val="005C7D42"/>
    <w:rsid w:val="005D0486"/>
    <w:rsid w:val="005D0F52"/>
    <w:rsid w:val="005D22C1"/>
    <w:rsid w:val="005D355F"/>
    <w:rsid w:val="005D76E6"/>
    <w:rsid w:val="005E00AB"/>
    <w:rsid w:val="005E34EF"/>
    <w:rsid w:val="005E3D65"/>
    <w:rsid w:val="005E4654"/>
    <w:rsid w:val="005E470B"/>
    <w:rsid w:val="005E4DD6"/>
    <w:rsid w:val="005E5198"/>
    <w:rsid w:val="005E544A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001"/>
    <w:rsid w:val="00600D92"/>
    <w:rsid w:val="0060119B"/>
    <w:rsid w:val="006019A3"/>
    <w:rsid w:val="006019EA"/>
    <w:rsid w:val="00602735"/>
    <w:rsid w:val="0060277A"/>
    <w:rsid w:val="00602E2E"/>
    <w:rsid w:val="00603399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352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9B2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19B7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0AE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389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BA0"/>
    <w:rsid w:val="00663EB4"/>
    <w:rsid w:val="00664D59"/>
    <w:rsid w:val="00664D85"/>
    <w:rsid w:val="00664FE7"/>
    <w:rsid w:val="00665101"/>
    <w:rsid w:val="00666AA8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1C1F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2FFE"/>
    <w:rsid w:val="006A516C"/>
    <w:rsid w:val="006A5914"/>
    <w:rsid w:val="006A6460"/>
    <w:rsid w:val="006A6D2F"/>
    <w:rsid w:val="006A7E76"/>
    <w:rsid w:val="006B0654"/>
    <w:rsid w:val="006B0908"/>
    <w:rsid w:val="006B0AE1"/>
    <w:rsid w:val="006B11C1"/>
    <w:rsid w:val="006B15EF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5DF4"/>
    <w:rsid w:val="006B66F8"/>
    <w:rsid w:val="006B7314"/>
    <w:rsid w:val="006B7404"/>
    <w:rsid w:val="006B7491"/>
    <w:rsid w:val="006C066E"/>
    <w:rsid w:val="006C090C"/>
    <w:rsid w:val="006C0ED5"/>
    <w:rsid w:val="006C10B1"/>
    <w:rsid w:val="006C245D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83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1DB"/>
    <w:rsid w:val="00700CD6"/>
    <w:rsid w:val="00701558"/>
    <w:rsid w:val="007017F6"/>
    <w:rsid w:val="007038B1"/>
    <w:rsid w:val="00703AD1"/>
    <w:rsid w:val="0070405B"/>
    <w:rsid w:val="00705AE3"/>
    <w:rsid w:val="00705C79"/>
    <w:rsid w:val="00705DE2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CF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415C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47B85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1F8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6E94"/>
    <w:rsid w:val="00767237"/>
    <w:rsid w:val="007673CC"/>
    <w:rsid w:val="00767729"/>
    <w:rsid w:val="00770679"/>
    <w:rsid w:val="00771DA0"/>
    <w:rsid w:val="00772AF0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4FAE"/>
    <w:rsid w:val="00785519"/>
    <w:rsid w:val="00785E3C"/>
    <w:rsid w:val="007867AE"/>
    <w:rsid w:val="00786A09"/>
    <w:rsid w:val="00786F85"/>
    <w:rsid w:val="00787008"/>
    <w:rsid w:val="00787455"/>
    <w:rsid w:val="00787DAA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97C5A"/>
    <w:rsid w:val="007A0457"/>
    <w:rsid w:val="007A0987"/>
    <w:rsid w:val="007A2A30"/>
    <w:rsid w:val="007A2FC0"/>
    <w:rsid w:val="007A3001"/>
    <w:rsid w:val="007A3125"/>
    <w:rsid w:val="007A474C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B98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3E39"/>
    <w:rsid w:val="007C4308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001"/>
    <w:rsid w:val="007F147C"/>
    <w:rsid w:val="007F1915"/>
    <w:rsid w:val="007F1B3C"/>
    <w:rsid w:val="007F1FE3"/>
    <w:rsid w:val="007F2765"/>
    <w:rsid w:val="007F3104"/>
    <w:rsid w:val="007F3263"/>
    <w:rsid w:val="007F4354"/>
    <w:rsid w:val="007F5604"/>
    <w:rsid w:val="007F64B1"/>
    <w:rsid w:val="007F7003"/>
    <w:rsid w:val="007F748B"/>
    <w:rsid w:val="007F7781"/>
    <w:rsid w:val="008014FA"/>
    <w:rsid w:val="00802044"/>
    <w:rsid w:val="0080234D"/>
    <w:rsid w:val="00802DAE"/>
    <w:rsid w:val="0080346F"/>
    <w:rsid w:val="00803A8B"/>
    <w:rsid w:val="008042E8"/>
    <w:rsid w:val="0080435B"/>
    <w:rsid w:val="00804C3A"/>
    <w:rsid w:val="00806411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208D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2F8C"/>
    <w:rsid w:val="008632FA"/>
    <w:rsid w:val="00863D9B"/>
    <w:rsid w:val="00864197"/>
    <w:rsid w:val="00864BB4"/>
    <w:rsid w:val="00864E90"/>
    <w:rsid w:val="00865CB1"/>
    <w:rsid w:val="00865E89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6AA0"/>
    <w:rsid w:val="008972C5"/>
    <w:rsid w:val="00897C49"/>
    <w:rsid w:val="008A0874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6D"/>
    <w:rsid w:val="008D59DB"/>
    <w:rsid w:val="008D6307"/>
    <w:rsid w:val="008D6C4B"/>
    <w:rsid w:val="008D7122"/>
    <w:rsid w:val="008E121A"/>
    <w:rsid w:val="008E1278"/>
    <w:rsid w:val="008E1405"/>
    <w:rsid w:val="008E2EAB"/>
    <w:rsid w:val="008E3C60"/>
    <w:rsid w:val="008E3E7A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709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691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322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185"/>
    <w:rsid w:val="009279C3"/>
    <w:rsid w:val="0093261F"/>
    <w:rsid w:val="00932AEB"/>
    <w:rsid w:val="009332E1"/>
    <w:rsid w:val="0093343F"/>
    <w:rsid w:val="00933F50"/>
    <w:rsid w:val="00934F02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75C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8D6"/>
    <w:rsid w:val="00963AEA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3B92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65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448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0E0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2494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3C57"/>
    <w:rsid w:val="009E41F9"/>
    <w:rsid w:val="009E45E2"/>
    <w:rsid w:val="009E4DE7"/>
    <w:rsid w:val="009E562A"/>
    <w:rsid w:val="009E5D60"/>
    <w:rsid w:val="009E65F7"/>
    <w:rsid w:val="009E6606"/>
    <w:rsid w:val="009E7661"/>
    <w:rsid w:val="009F0144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49AA"/>
    <w:rsid w:val="00A052AA"/>
    <w:rsid w:val="00A0581B"/>
    <w:rsid w:val="00A06268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0EA1"/>
    <w:rsid w:val="00A31A69"/>
    <w:rsid w:val="00A3363A"/>
    <w:rsid w:val="00A339D5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79B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086D"/>
    <w:rsid w:val="00A617FF"/>
    <w:rsid w:val="00A61FB6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2916"/>
    <w:rsid w:val="00A734B1"/>
    <w:rsid w:val="00A73BA3"/>
    <w:rsid w:val="00A73D25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6564"/>
    <w:rsid w:val="00A878FC"/>
    <w:rsid w:val="00A90A75"/>
    <w:rsid w:val="00A90BD4"/>
    <w:rsid w:val="00A91061"/>
    <w:rsid w:val="00A9164D"/>
    <w:rsid w:val="00A9185D"/>
    <w:rsid w:val="00A91FCC"/>
    <w:rsid w:val="00A9276D"/>
    <w:rsid w:val="00A93400"/>
    <w:rsid w:val="00A955A6"/>
    <w:rsid w:val="00A95B72"/>
    <w:rsid w:val="00A97029"/>
    <w:rsid w:val="00A97E44"/>
    <w:rsid w:val="00AA0394"/>
    <w:rsid w:val="00AA1752"/>
    <w:rsid w:val="00AA3335"/>
    <w:rsid w:val="00AA3B3C"/>
    <w:rsid w:val="00AA448B"/>
    <w:rsid w:val="00AA5628"/>
    <w:rsid w:val="00AA63E4"/>
    <w:rsid w:val="00AA6952"/>
    <w:rsid w:val="00AA7BB8"/>
    <w:rsid w:val="00AB0C43"/>
    <w:rsid w:val="00AB1576"/>
    <w:rsid w:val="00AB24E9"/>
    <w:rsid w:val="00AB2CB4"/>
    <w:rsid w:val="00AB2CF5"/>
    <w:rsid w:val="00AB2DFD"/>
    <w:rsid w:val="00AB3FE9"/>
    <w:rsid w:val="00AB486A"/>
    <w:rsid w:val="00AB5472"/>
    <w:rsid w:val="00AB58B0"/>
    <w:rsid w:val="00AB60C9"/>
    <w:rsid w:val="00AB6A1E"/>
    <w:rsid w:val="00AB7014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620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6E8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58C5"/>
    <w:rsid w:val="00AF61A8"/>
    <w:rsid w:val="00AF69D2"/>
    <w:rsid w:val="00AF7025"/>
    <w:rsid w:val="00AF750C"/>
    <w:rsid w:val="00B01751"/>
    <w:rsid w:val="00B01A85"/>
    <w:rsid w:val="00B022DD"/>
    <w:rsid w:val="00B024AC"/>
    <w:rsid w:val="00B02CC7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A09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0F24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5AD5"/>
    <w:rsid w:val="00B26DBC"/>
    <w:rsid w:val="00B27424"/>
    <w:rsid w:val="00B27B52"/>
    <w:rsid w:val="00B306FA"/>
    <w:rsid w:val="00B30784"/>
    <w:rsid w:val="00B307F7"/>
    <w:rsid w:val="00B30FB3"/>
    <w:rsid w:val="00B3113C"/>
    <w:rsid w:val="00B31A74"/>
    <w:rsid w:val="00B31CF4"/>
    <w:rsid w:val="00B31DE0"/>
    <w:rsid w:val="00B32141"/>
    <w:rsid w:val="00B3311B"/>
    <w:rsid w:val="00B343D2"/>
    <w:rsid w:val="00B35AF2"/>
    <w:rsid w:val="00B365C0"/>
    <w:rsid w:val="00B36C8B"/>
    <w:rsid w:val="00B37404"/>
    <w:rsid w:val="00B3748C"/>
    <w:rsid w:val="00B37E9F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0720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582B"/>
    <w:rsid w:val="00B56DBE"/>
    <w:rsid w:val="00B607C3"/>
    <w:rsid w:val="00B60A30"/>
    <w:rsid w:val="00B6104E"/>
    <w:rsid w:val="00B61271"/>
    <w:rsid w:val="00B63AAF"/>
    <w:rsid w:val="00B643B5"/>
    <w:rsid w:val="00B64F67"/>
    <w:rsid w:val="00B65C92"/>
    <w:rsid w:val="00B663B9"/>
    <w:rsid w:val="00B666CC"/>
    <w:rsid w:val="00B66B0F"/>
    <w:rsid w:val="00B67E19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961"/>
    <w:rsid w:val="00B91AE0"/>
    <w:rsid w:val="00B91BFF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786"/>
    <w:rsid w:val="00BB4982"/>
    <w:rsid w:val="00BB4E78"/>
    <w:rsid w:val="00BB5BC3"/>
    <w:rsid w:val="00BB6DC2"/>
    <w:rsid w:val="00BB7575"/>
    <w:rsid w:val="00BC09B5"/>
    <w:rsid w:val="00BC1323"/>
    <w:rsid w:val="00BC1A2F"/>
    <w:rsid w:val="00BC218A"/>
    <w:rsid w:val="00BC39C1"/>
    <w:rsid w:val="00BC3D0B"/>
    <w:rsid w:val="00BC439E"/>
    <w:rsid w:val="00BC5417"/>
    <w:rsid w:val="00BC75CE"/>
    <w:rsid w:val="00BD09AF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5CEE"/>
    <w:rsid w:val="00BE5CFF"/>
    <w:rsid w:val="00BE6B07"/>
    <w:rsid w:val="00BE6F0A"/>
    <w:rsid w:val="00BE762E"/>
    <w:rsid w:val="00BE77D8"/>
    <w:rsid w:val="00BE7BA9"/>
    <w:rsid w:val="00BF019B"/>
    <w:rsid w:val="00BF1141"/>
    <w:rsid w:val="00BF2029"/>
    <w:rsid w:val="00BF2281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993"/>
    <w:rsid w:val="00C02B25"/>
    <w:rsid w:val="00C02D7A"/>
    <w:rsid w:val="00C0427A"/>
    <w:rsid w:val="00C04755"/>
    <w:rsid w:val="00C04990"/>
    <w:rsid w:val="00C04BD6"/>
    <w:rsid w:val="00C04DFF"/>
    <w:rsid w:val="00C06021"/>
    <w:rsid w:val="00C063AF"/>
    <w:rsid w:val="00C071C0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2C6F"/>
    <w:rsid w:val="00C23107"/>
    <w:rsid w:val="00C23B83"/>
    <w:rsid w:val="00C23C9C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2773B"/>
    <w:rsid w:val="00C30B64"/>
    <w:rsid w:val="00C31185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4BD"/>
    <w:rsid w:val="00C45A2B"/>
    <w:rsid w:val="00C4694B"/>
    <w:rsid w:val="00C47AEC"/>
    <w:rsid w:val="00C505A8"/>
    <w:rsid w:val="00C50804"/>
    <w:rsid w:val="00C50E52"/>
    <w:rsid w:val="00C5157F"/>
    <w:rsid w:val="00C516CB"/>
    <w:rsid w:val="00C51C23"/>
    <w:rsid w:val="00C53380"/>
    <w:rsid w:val="00C53CA9"/>
    <w:rsid w:val="00C54FB9"/>
    <w:rsid w:val="00C55268"/>
    <w:rsid w:val="00C55783"/>
    <w:rsid w:val="00C56328"/>
    <w:rsid w:val="00C564F7"/>
    <w:rsid w:val="00C57A05"/>
    <w:rsid w:val="00C6047D"/>
    <w:rsid w:val="00C60AFE"/>
    <w:rsid w:val="00C61355"/>
    <w:rsid w:val="00C61E9A"/>
    <w:rsid w:val="00C62007"/>
    <w:rsid w:val="00C62F7F"/>
    <w:rsid w:val="00C63047"/>
    <w:rsid w:val="00C6326A"/>
    <w:rsid w:val="00C634DA"/>
    <w:rsid w:val="00C65B48"/>
    <w:rsid w:val="00C65B6F"/>
    <w:rsid w:val="00C6649F"/>
    <w:rsid w:val="00C6664B"/>
    <w:rsid w:val="00C6676B"/>
    <w:rsid w:val="00C66827"/>
    <w:rsid w:val="00C67366"/>
    <w:rsid w:val="00C70058"/>
    <w:rsid w:val="00C700DE"/>
    <w:rsid w:val="00C713E4"/>
    <w:rsid w:val="00C7265E"/>
    <w:rsid w:val="00C7297F"/>
    <w:rsid w:val="00C73167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3D8E"/>
    <w:rsid w:val="00C840B0"/>
    <w:rsid w:val="00C850EF"/>
    <w:rsid w:val="00C85C6E"/>
    <w:rsid w:val="00C86A2E"/>
    <w:rsid w:val="00C86B49"/>
    <w:rsid w:val="00C8783A"/>
    <w:rsid w:val="00C878B5"/>
    <w:rsid w:val="00C87DEC"/>
    <w:rsid w:val="00C90558"/>
    <w:rsid w:val="00C91337"/>
    <w:rsid w:val="00C92F24"/>
    <w:rsid w:val="00C92F25"/>
    <w:rsid w:val="00C93F3C"/>
    <w:rsid w:val="00C95BB2"/>
    <w:rsid w:val="00C95D9B"/>
    <w:rsid w:val="00C9679A"/>
    <w:rsid w:val="00C96C34"/>
    <w:rsid w:val="00CA0E1C"/>
    <w:rsid w:val="00CA1331"/>
    <w:rsid w:val="00CA1647"/>
    <w:rsid w:val="00CA2721"/>
    <w:rsid w:val="00CA2DE3"/>
    <w:rsid w:val="00CA484D"/>
    <w:rsid w:val="00CA5153"/>
    <w:rsid w:val="00CA5403"/>
    <w:rsid w:val="00CA551D"/>
    <w:rsid w:val="00CA6E26"/>
    <w:rsid w:val="00CA7638"/>
    <w:rsid w:val="00CB0D8A"/>
    <w:rsid w:val="00CB0E44"/>
    <w:rsid w:val="00CB1850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003"/>
    <w:rsid w:val="00CC0143"/>
    <w:rsid w:val="00CC0619"/>
    <w:rsid w:val="00CC0A4A"/>
    <w:rsid w:val="00CC149B"/>
    <w:rsid w:val="00CC1D69"/>
    <w:rsid w:val="00CC239D"/>
    <w:rsid w:val="00CC25F1"/>
    <w:rsid w:val="00CC2BBE"/>
    <w:rsid w:val="00CC3BA7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7A7"/>
    <w:rsid w:val="00CD2B9F"/>
    <w:rsid w:val="00CD2C15"/>
    <w:rsid w:val="00CD41DD"/>
    <w:rsid w:val="00CD46A4"/>
    <w:rsid w:val="00CD4DFD"/>
    <w:rsid w:val="00CD542A"/>
    <w:rsid w:val="00CD58F3"/>
    <w:rsid w:val="00CD5FBF"/>
    <w:rsid w:val="00CD7F3A"/>
    <w:rsid w:val="00CE002B"/>
    <w:rsid w:val="00CE0932"/>
    <w:rsid w:val="00CE0C18"/>
    <w:rsid w:val="00CE1719"/>
    <w:rsid w:val="00CE1F14"/>
    <w:rsid w:val="00CE2502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0B45"/>
    <w:rsid w:val="00D013AC"/>
    <w:rsid w:val="00D0177B"/>
    <w:rsid w:val="00D0277E"/>
    <w:rsid w:val="00D02995"/>
    <w:rsid w:val="00D03A35"/>
    <w:rsid w:val="00D04168"/>
    <w:rsid w:val="00D0495B"/>
    <w:rsid w:val="00D04990"/>
    <w:rsid w:val="00D0679F"/>
    <w:rsid w:val="00D10EAB"/>
    <w:rsid w:val="00D11C50"/>
    <w:rsid w:val="00D12D84"/>
    <w:rsid w:val="00D13941"/>
    <w:rsid w:val="00D13943"/>
    <w:rsid w:val="00D13CB1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4C3"/>
    <w:rsid w:val="00D446BF"/>
    <w:rsid w:val="00D447AD"/>
    <w:rsid w:val="00D448E0"/>
    <w:rsid w:val="00D455CB"/>
    <w:rsid w:val="00D45C08"/>
    <w:rsid w:val="00D45E70"/>
    <w:rsid w:val="00D45F44"/>
    <w:rsid w:val="00D46027"/>
    <w:rsid w:val="00D468D4"/>
    <w:rsid w:val="00D50800"/>
    <w:rsid w:val="00D51DEC"/>
    <w:rsid w:val="00D51FCB"/>
    <w:rsid w:val="00D52123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028E"/>
    <w:rsid w:val="00D615F8"/>
    <w:rsid w:val="00D62D27"/>
    <w:rsid w:val="00D62D8F"/>
    <w:rsid w:val="00D63028"/>
    <w:rsid w:val="00D65565"/>
    <w:rsid w:val="00D659E3"/>
    <w:rsid w:val="00D65C8A"/>
    <w:rsid w:val="00D6662A"/>
    <w:rsid w:val="00D668F3"/>
    <w:rsid w:val="00D66AD5"/>
    <w:rsid w:val="00D66DA0"/>
    <w:rsid w:val="00D701C5"/>
    <w:rsid w:val="00D70A13"/>
    <w:rsid w:val="00D7103F"/>
    <w:rsid w:val="00D71243"/>
    <w:rsid w:val="00D71983"/>
    <w:rsid w:val="00D71DFD"/>
    <w:rsid w:val="00D72C58"/>
    <w:rsid w:val="00D732BC"/>
    <w:rsid w:val="00D733D1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621"/>
    <w:rsid w:val="00D8188C"/>
    <w:rsid w:val="00D82222"/>
    <w:rsid w:val="00D8226E"/>
    <w:rsid w:val="00D82F50"/>
    <w:rsid w:val="00D8557C"/>
    <w:rsid w:val="00D900EA"/>
    <w:rsid w:val="00D9073D"/>
    <w:rsid w:val="00D90BE1"/>
    <w:rsid w:val="00D91142"/>
    <w:rsid w:val="00D919E7"/>
    <w:rsid w:val="00D92995"/>
    <w:rsid w:val="00D939E6"/>
    <w:rsid w:val="00D9451E"/>
    <w:rsid w:val="00D94BF2"/>
    <w:rsid w:val="00D94BFC"/>
    <w:rsid w:val="00D95BDE"/>
    <w:rsid w:val="00D9602A"/>
    <w:rsid w:val="00D97283"/>
    <w:rsid w:val="00D972F4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5F49"/>
    <w:rsid w:val="00DB6350"/>
    <w:rsid w:val="00DB6919"/>
    <w:rsid w:val="00DB6B5D"/>
    <w:rsid w:val="00DB6CDE"/>
    <w:rsid w:val="00DB6D7B"/>
    <w:rsid w:val="00DB73C7"/>
    <w:rsid w:val="00DB774B"/>
    <w:rsid w:val="00DB7864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34FF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3AA8"/>
    <w:rsid w:val="00DD4090"/>
    <w:rsid w:val="00DD4EE5"/>
    <w:rsid w:val="00DD55D9"/>
    <w:rsid w:val="00DD68EE"/>
    <w:rsid w:val="00DD6C41"/>
    <w:rsid w:val="00DE01AD"/>
    <w:rsid w:val="00DE048C"/>
    <w:rsid w:val="00DE0627"/>
    <w:rsid w:val="00DE08F4"/>
    <w:rsid w:val="00DE1F7C"/>
    <w:rsid w:val="00DE2734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362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27C"/>
    <w:rsid w:val="00E337B0"/>
    <w:rsid w:val="00E365E6"/>
    <w:rsid w:val="00E369AD"/>
    <w:rsid w:val="00E40156"/>
    <w:rsid w:val="00E40227"/>
    <w:rsid w:val="00E40781"/>
    <w:rsid w:val="00E40D84"/>
    <w:rsid w:val="00E41193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5352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20C4"/>
    <w:rsid w:val="00E6323A"/>
    <w:rsid w:val="00E6348B"/>
    <w:rsid w:val="00E642C5"/>
    <w:rsid w:val="00E64B65"/>
    <w:rsid w:val="00E64DA9"/>
    <w:rsid w:val="00E64FE3"/>
    <w:rsid w:val="00E659FE"/>
    <w:rsid w:val="00E65D83"/>
    <w:rsid w:val="00E66992"/>
    <w:rsid w:val="00E6717C"/>
    <w:rsid w:val="00E7158C"/>
    <w:rsid w:val="00E71B2C"/>
    <w:rsid w:val="00E73215"/>
    <w:rsid w:val="00E73287"/>
    <w:rsid w:val="00E76ED8"/>
    <w:rsid w:val="00E77288"/>
    <w:rsid w:val="00E778F6"/>
    <w:rsid w:val="00E77A93"/>
    <w:rsid w:val="00E80E61"/>
    <w:rsid w:val="00E813C6"/>
    <w:rsid w:val="00E82221"/>
    <w:rsid w:val="00E822E1"/>
    <w:rsid w:val="00E829B6"/>
    <w:rsid w:val="00E82F64"/>
    <w:rsid w:val="00E83971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95D70"/>
    <w:rsid w:val="00EA049D"/>
    <w:rsid w:val="00EA0903"/>
    <w:rsid w:val="00EA1880"/>
    <w:rsid w:val="00EA18F5"/>
    <w:rsid w:val="00EA196E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1F"/>
    <w:rsid w:val="00EA7147"/>
    <w:rsid w:val="00EB0542"/>
    <w:rsid w:val="00EB089A"/>
    <w:rsid w:val="00EB09A0"/>
    <w:rsid w:val="00EB0CC9"/>
    <w:rsid w:val="00EB0DA5"/>
    <w:rsid w:val="00EB2335"/>
    <w:rsid w:val="00EB2C78"/>
    <w:rsid w:val="00EB357A"/>
    <w:rsid w:val="00EB3C89"/>
    <w:rsid w:val="00EB4F4D"/>
    <w:rsid w:val="00EB594C"/>
    <w:rsid w:val="00EB6F14"/>
    <w:rsid w:val="00EB71BB"/>
    <w:rsid w:val="00EB7E66"/>
    <w:rsid w:val="00EC04C6"/>
    <w:rsid w:val="00EC0F9F"/>
    <w:rsid w:val="00EC16C0"/>
    <w:rsid w:val="00EC2927"/>
    <w:rsid w:val="00EC423B"/>
    <w:rsid w:val="00EC5DCC"/>
    <w:rsid w:val="00EC7129"/>
    <w:rsid w:val="00ED0AC6"/>
    <w:rsid w:val="00ED0B23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31F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17AC"/>
    <w:rsid w:val="00EF30FF"/>
    <w:rsid w:val="00EF3451"/>
    <w:rsid w:val="00EF3631"/>
    <w:rsid w:val="00EF3EAD"/>
    <w:rsid w:val="00EF412A"/>
    <w:rsid w:val="00EF4E32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99B"/>
    <w:rsid w:val="00F02E4D"/>
    <w:rsid w:val="00F0301C"/>
    <w:rsid w:val="00F03021"/>
    <w:rsid w:val="00F035FB"/>
    <w:rsid w:val="00F03628"/>
    <w:rsid w:val="00F04BBA"/>
    <w:rsid w:val="00F04C40"/>
    <w:rsid w:val="00F04D31"/>
    <w:rsid w:val="00F04E0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2550"/>
    <w:rsid w:val="00F132BF"/>
    <w:rsid w:val="00F14965"/>
    <w:rsid w:val="00F14DEE"/>
    <w:rsid w:val="00F14E23"/>
    <w:rsid w:val="00F15229"/>
    <w:rsid w:val="00F15ADE"/>
    <w:rsid w:val="00F15F18"/>
    <w:rsid w:val="00F208B7"/>
    <w:rsid w:val="00F21E14"/>
    <w:rsid w:val="00F21EBA"/>
    <w:rsid w:val="00F221DA"/>
    <w:rsid w:val="00F22536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238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1DE0"/>
    <w:rsid w:val="00F4206E"/>
    <w:rsid w:val="00F423C0"/>
    <w:rsid w:val="00F4322E"/>
    <w:rsid w:val="00F43BA2"/>
    <w:rsid w:val="00F44233"/>
    <w:rsid w:val="00F446DD"/>
    <w:rsid w:val="00F4563E"/>
    <w:rsid w:val="00F46055"/>
    <w:rsid w:val="00F46944"/>
    <w:rsid w:val="00F46B8B"/>
    <w:rsid w:val="00F46C51"/>
    <w:rsid w:val="00F47768"/>
    <w:rsid w:val="00F47DCB"/>
    <w:rsid w:val="00F51148"/>
    <w:rsid w:val="00F51430"/>
    <w:rsid w:val="00F51CB8"/>
    <w:rsid w:val="00F5226C"/>
    <w:rsid w:val="00F52C65"/>
    <w:rsid w:val="00F52E2A"/>
    <w:rsid w:val="00F53F0F"/>
    <w:rsid w:val="00F5490F"/>
    <w:rsid w:val="00F54E1D"/>
    <w:rsid w:val="00F54E4C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2380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00BA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42D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298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30F1"/>
    <w:rsid w:val="00FA4730"/>
    <w:rsid w:val="00FA4755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679"/>
    <w:rsid w:val="00FB5913"/>
    <w:rsid w:val="00FB5916"/>
    <w:rsid w:val="00FB5DD2"/>
    <w:rsid w:val="00FB743C"/>
    <w:rsid w:val="00FB74BE"/>
    <w:rsid w:val="00FC0514"/>
    <w:rsid w:val="00FC0A08"/>
    <w:rsid w:val="00FC1070"/>
    <w:rsid w:val="00FC2270"/>
    <w:rsid w:val="00FC2346"/>
    <w:rsid w:val="00FC2646"/>
    <w:rsid w:val="00FC2E5F"/>
    <w:rsid w:val="00FC2F1C"/>
    <w:rsid w:val="00FC3E50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285F"/>
    <w:rsid w:val="00FD3440"/>
    <w:rsid w:val="00FD3E05"/>
    <w:rsid w:val="00FD41CC"/>
    <w:rsid w:val="00FD484D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0EC9"/>
    <w:rsid w:val="00FF1614"/>
    <w:rsid w:val="00FF1844"/>
    <w:rsid w:val="00FF266D"/>
    <w:rsid w:val="00FF31B7"/>
    <w:rsid w:val="00FF37E1"/>
    <w:rsid w:val="00FF38A9"/>
    <w:rsid w:val="00FF4215"/>
    <w:rsid w:val="00FF46A0"/>
    <w:rsid w:val="00FF4B87"/>
    <w:rsid w:val="00FF76F1"/>
    <w:rsid w:val="022861CE"/>
    <w:rsid w:val="0CA2EE3E"/>
    <w:rsid w:val="4B88873A"/>
    <w:rsid w:val="7E42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0F5946FE"/>
  <w15:chartTrackingRefBased/>
  <w15:docId w15:val="{1B1C4BBD-F47A-B14A-BBFE-54A3473B8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  <w:lang w:eastAsia="ko-KR"/>
    </w:rPr>
  </w:style>
  <w:style w:type="paragraph" w:styleId="1">
    <w:name w:val="heading 1"/>
    <w:basedOn w:val="a"/>
    <w:next w:val="a"/>
    <w:link w:val="1Char"/>
    <w:autoRedefine/>
    <w:qFormat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302BD1"/>
    <w:pPr>
      <w:keepNext/>
      <w:outlineLvl w:val="3"/>
    </w:pPr>
    <w:rPr>
      <w:rFonts w:ascii="돋움" w:eastAsia="돋움" w:hAnsi="돋움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paragraph" w:styleId="6">
    <w:name w:val="heading 6"/>
    <w:basedOn w:val="a"/>
    <w:next w:val="a"/>
    <w:link w:val="6Char"/>
    <w:unhideWhenUsed/>
    <w:qFormat/>
    <w:rsid w:val="00EF17A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nhideWhenUsed/>
    <w:qFormat/>
    <w:rsid w:val="00EF17AC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  <w:lang w:eastAsia="ko-KR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0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0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3">
    <w:name w:val="List Paragraph"/>
    <w:basedOn w:val="a"/>
    <w:uiPriority w:val="34"/>
    <w:qFormat/>
    <w:rsid w:val="00CD27A7"/>
    <w:pPr>
      <w:ind w:leftChars="400" w:left="800"/>
    </w:pPr>
  </w:style>
  <w:style w:type="character" w:customStyle="1" w:styleId="6Char">
    <w:name w:val="제목 6 Char"/>
    <w:basedOn w:val="a0"/>
    <w:link w:val="6"/>
    <w:rsid w:val="00EF17AC"/>
    <w:rPr>
      <w:rFonts w:ascii="바탕" w:eastAsia="맑은 고딕"/>
      <w:b/>
      <w:bCs/>
      <w:kern w:val="2"/>
      <w:szCs w:val="24"/>
      <w:lang w:eastAsia="ko-KR"/>
    </w:rPr>
  </w:style>
  <w:style w:type="character" w:customStyle="1" w:styleId="7Char">
    <w:name w:val="제목 7 Char"/>
    <w:basedOn w:val="a0"/>
    <w:link w:val="7"/>
    <w:rsid w:val="00EF17AC"/>
    <w:rPr>
      <w:rFonts w:ascii="바탕" w:eastAsia="맑은 고딕"/>
      <w:kern w:val="2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</Template>
  <TotalTime>0</TotalTime>
  <Pages>25</Pages>
  <Words>1614</Words>
  <Characters>9204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cp:lastModifiedBy>김 경은</cp:lastModifiedBy>
  <cp:revision>2</cp:revision>
  <cp:lastPrinted>2008-01-26T04:17:00Z</cp:lastPrinted>
  <dcterms:created xsi:type="dcterms:W3CDTF">2022-05-25T03:41:00Z</dcterms:created>
  <dcterms:modified xsi:type="dcterms:W3CDTF">2022-05-25T03:41:00Z</dcterms:modified>
</cp:coreProperties>
</file>